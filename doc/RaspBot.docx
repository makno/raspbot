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BBE" w:rsidRPr="006E4BCA" w:rsidRDefault="006E4BCA" w:rsidP="00110BBE">
      <w:pPr>
        <w:pStyle w:val="berschrift1"/>
        <w:rPr>
          <w:lang w:val="en-US"/>
        </w:rPr>
      </w:pPr>
      <w:bookmarkStart w:id="0" w:name="_Toc422386499"/>
      <w:bookmarkStart w:id="1" w:name="_GoBack"/>
      <w:bookmarkEnd w:id="1"/>
      <w:r w:rsidRPr="006E4BCA">
        <w:rPr>
          <w:lang w:val="en-US"/>
        </w:rPr>
        <w:t xml:space="preserve">Project </w:t>
      </w:r>
      <w:r w:rsidR="00110BBE" w:rsidRPr="006E4BCA">
        <w:rPr>
          <w:lang w:val="en-US"/>
        </w:rPr>
        <w:t>„</w:t>
      </w:r>
      <w:proofErr w:type="spellStart"/>
      <w:r w:rsidR="00347010">
        <w:rPr>
          <w:lang w:val="en-US"/>
        </w:rPr>
        <w:t>RaspBot</w:t>
      </w:r>
      <w:proofErr w:type="spellEnd"/>
      <w:r w:rsidR="00110BBE" w:rsidRPr="006E4BCA">
        <w:rPr>
          <w:lang w:val="en-US"/>
        </w:rPr>
        <w:t>“</w:t>
      </w:r>
      <w:bookmarkEnd w:id="0"/>
    </w:p>
    <w:p w:rsidR="005B3AF6" w:rsidRDefault="005B3AF6" w:rsidP="00110BBE">
      <w:pPr>
        <w:rPr>
          <w:lang w:val="en-US"/>
        </w:rPr>
      </w:pPr>
      <w:r>
        <w:rPr>
          <w:lang w:val="en-US"/>
        </w:rPr>
        <w:t xml:space="preserve">Overall Information on Raspberry Pi Robot Kits 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 ___                ___       __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/ _ \___ ____ ___  / _ )___  / /_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/ , _/ _ `(_-&lt;/ _ \/ _  / _ \/ __/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>/_/|_|\_,_/___/ .__/____/\___/\__/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 xml:space="preserve">             /_/</w:t>
      </w:r>
    </w:p>
    <w:p w:rsidR="00347010" w:rsidRPr="00347010" w:rsidRDefault="00347010" w:rsidP="00347010">
      <w:pPr>
        <w:pStyle w:val="HTMLVorformatiert"/>
        <w:rPr>
          <w:b/>
          <w:lang w:val="en-US"/>
        </w:rPr>
      </w:pPr>
      <w:r w:rsidRPr="00347010">
        <w:rPr>
          <w:b/>
          <w:lang w:val="en-US"/>
        </w:rPr>
        <w:t>---</w:t>
      </w:r>
      <w:proofErr w:type="spellStart"/>
      <w:r w:rsidRPr="00347010">
        <w:rPr>
          <w:b/>
          <w:lang w:val="en-US"/>
        </w:rPr>
        <w:t>RaspBian</w:t>
      </w:r>
      <w:proofErr w:type="spellEnd"/>
      <w:r w:rsidRPr="00347010">
        <w:rPr>
          <w:b/>
          <w:lang w:val="en-US"/>
        </w:rPr>
        <w:t xml:space="preserve"> Wheezy------------------</w:t>
      </w:r>
    </w:p>
    <w:p w:rsidR="00347010" w:rsidRDefault="00347010" w:rsidP="00110BBE">
      <w:pPr>
        <w:rPr>
          <w:lang w:val="en-US"/>
        </w:rPr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DB8FC6" wp14:editId="672755ED">
                <wp:simplePos x="0" y="0"/>
                <wp:positionH relativeFrom="column">
                  <wp:posOffset>19050</wp:posOffset>
                </wp:positionH>
                <wp:positionV relativeFrom="paragraph">
                  <wp:posOffset>3158490</wp:posOffset>
                </wp:positionV>
                <wp:extent cx="3186430" cy="635"/>
                <wp:effectExtent l="0" t="0" r="0" b="0"/>
                <wp:wrapTopAndBottom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47010" w:rsidRPr="008C3ACA" w:rsidRDefault="00347010" w:rsidP="00347010">
                            <w:pPr>
                              <w:pStyle w:val="Beschriftung"/>
                              <w:ind w:left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Image </w:t>
                            </w:r>
                            <w:r w:rsidR="00B32681">
                              <w:fldChar w:fldCharType="begin"/>
                            </w:r>
                            <w:r w:rsidR="00B32681">
                              <w:instrText xml:space="preserve"> SEQ Image \* ARABIC </w:instrText>
                            </w:r>
                            <w:r w:rsidR="00B32681">
                              <w:fldChar w:fldCharType="separate"/>
                            </w:r>
                            <w:r w:rsidR="00CC5DE4">
                              <w:rPr>
                                <w:noProof/>
                              </w:rPr>
                              <w:t>1</w:t>
                            </w:r>
                            <w:r w:rsidR="00B326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Assembled</w:t>
                            </w:r>
                            <w:proofErr w:type="spellEnd"/>
                            <w:r>
                              <w:t xml:space="preserve"> Robot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DB8FC6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margin-left:1.5pt;margin-top:248.7pt;width:250.9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" stroked="f">
                <v:textbox style="mso-fit-shape-to-text:t" inset="0,0,0,0">
                  <w:txbxContent>
                    <w:p w:rsidR="00347010" w:rsidRPr="008C3ACA" w:rsidRDefault="00347010" w:rsidP="00347010">
                      <w:pPr>
                        <w:pStyle w:val="Beschriftung"/>
                        <w:ind w:left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Image </w:t>
                      </w:r>
                      <w:r w:rsidR="00B32681">
                        <w:fldChar w:fldCharType="begin"/>
                      </w:r>
                      <w:r w:rsidR="00B32681">
                        <w:instrText xml:space="preserve"> SEQ Image \* ARABIC </w:instrText>
                      </w:r>
                      <w:r w:rsidR="00B32681">
                        <w:fldChar w:fldCharType="separate"/>
                      </w:r>
                      <w:r w:rsidR="00CC5DE4">
                        <w:rPr>
                          <w:noProof/>
                        </w:rPr>
                        <w:t>1</w:t>
                      </w:r>
                      <w:r w:rsidR="00B32681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Assembled</w:t>
                      </w:r>
                      <w:proofErr w:type="spellEnd"/>
                      <w:r>
                        <w:t xml:space="preserve"> Robot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de-AT"/>
        </w:rPr>
        <w:drawing>
          <wp:anchor distT="0" distB="0" distL="114300" distR="114300" simplePos="0" relativeHeight="251659264" behindDoc="1" locked="0" layoutInCell="1" allowOverlap="1" wp14:anchorId="4C617DE2" wp14:editId="532713AD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3186430" cy="2857500"/>
            <wp:effectExtent l="19050" t="19050" r="13970" b="19050"/>
            <wp:wrapTopAndBottom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spbo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DAF" w:rsidRPr="006E4BCA" w:rsidRDefault="00D63DAF" w:rsidP="00D63DAF">
      <w:pPr>
        <w:rPr>
          <w:lang w:val="en-US"/>
        </w:rPr>
      </w:pPr>
    </w:p>
    <w:p w:rsidR="00347010" w:rsidRDefault="00347010" w:rsidP="00D63DAF">
      <w:pPr>
        <w:rPr>
          <w:rStyle w:val="Fett"/>
          <w:b w:val="0"/>
          <w:lang w:val="en-US"/>
        </w:rPr>
      </w:pPr>
    </w:p>
    <w:p w:rsidR="00347010" w:rsidRPr="00347010" w:rsidRDefault="00347010" w:rsidP="00D63DAF">
      <w:pPr>
        <w:rPr>
          <w:rStyle w:val="Fett"/>
          <w:lang w:val="en-US"/>
        </w:rPr>
      </w:pPr>
      <w:r w:rsidRPr="00347010">
        <w:rPr>
          <w:rStyle w:val="Fett"/>
          <w:lang w:val="en-US"/>
        </w:rPr>
        <w:t>Note:</w:t>
      </w:r>
    </w:p>
    <w:p w:rsidR="00810A2A" w:rsidRPr="00347010" w:rsidRDefault="00347010" w:rsidP="00D63DAF">
      <w:pPr>
        <w:rPr>
          <w:rStyle w:val="Fett"/>
          <w:b w:val="0"/>
          <w:lang w:val="en-US"/>
        </w:rPr>
      </w:pPr>
      <w:r w:rsidRPr="00347010">
        <w:rPr>
          <w:rStyle w:val="Fett"/>
          <w:b w:val="0"/>
          <w:lang w:val="en-US"/>
        </w:rPr>
        <w:t>This is a work in progress – several subprojects already have finished and are still ongoing- so if you choose to work with the robots, you should ask for existing project documentations!</w:t>
      </w:r>
    </w:p>
    <w:p w:rsidR="00810A2A" w:rsidRDefault="00810A2A">
      <w:pPr>
        <w:rPr>
          <w:lang w:val="en-US"/>
        </w:rPr>
      </w:pPr>
      <w:r>
        <w:rPr>
          <w:lang w:val="en-US"/>
        </w:rPr>
        <w:br w:type="page"/>
      </w:r>
    </w:p>
    <w:p w:rsidR="00D63DAF" w:rsidRDefault="00D63DAF" w:rsidP="00110BB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8"/>
          <w:szCs w:val="22"/>
          <w:lang w:val="de-DE" w:eastAsia="en-US"/>
        </w:rPr>
        <w:id w:val="-580514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3DAF" w:rsidRDefault="00810A2A">
          <w:pPr>
            <w:pStyle w:val="Inhaltsverzeichnisberschrift"/>
            <w:rPr>
              <w:rFonts w:ascii="Arial" w:hAnsi="Arial"/>
              <w:b/>
              <w:bCs/>
              <w:color w:val="auto"/>
              <w:sz w:val="28"/>
              <w:szCs w:val="26"/>
              <w:lang w:val="en-US" w:eastAsia="en-US"/>
            </w:rPr>
          </w:pPr>
          <w:r>
            <w:rPr>
              <w:rFonts w:ascii="Arial" w:hAnsi="Arial"/>
              <w:b/>
              <w:bCs/>
              <w:color w:val="auto"/>
              <w:sz w:val="28"/>
              <w:szCs w:val="26"/>
              <w:lang w:val="en-US" w:eastAsia="en-US"/>
            </w:rPr>
            <w:t>Table of Contents</w:t>
          </w:r>
        </w:p>
        <w:p w:rsidR="00810A2A" w:rsidRPr="00810A2A" w:rsidRDefault="00810A2A" w:rsidP="00810A2A">
          <w:pPr>
            <w:rPr>
              <w:lang w:val="en-US"/>
            </w:rPr>
          </w:pPr>
        </w:p>
        <w:p w:rsidR="00637361" w:rsidRDefault="00D63DAF">
          <w:pPr>
            <w:pStyle w:val="Verzeichnis1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2386499" w:history="1">
            <w:r w:rsidR="00637361" w:rsidRPr="00E045A7">
              <w:rPr>
                <w:rStyle w:val="Hyperlink"/>
                <w:noProof/>
                <w:lang w:val="en-US"/>
              </w:rPr>
              <w:t>Project „RaspBot“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_Toc422386499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1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0" w:history="1">
            <w:r w:rsidR="00637361" w:rsidRPr="00E045A7">
              <w:rPr>
                <w:rStyle w:val="Hyperlink"/>
                <w:noProof/>
                <w:lang w:val="en-US"/>
              </w:rPr>
              <w:t>Overview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_Toc422386500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3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1" w:history="1">
            <w:r w:rsidR="00637361" w:rsidRPr="00E045A7">
              <w:rPr>
                <w:rStyle w:val="Hyperlink"/>
                <w:noProof/>
                <w:lang w:val="en-US"/>
              </w:rPr>
              <w:t>Robot Kit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_Toc422386501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4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2" w:history="1">
            <w:r w:rsidR="00637361" w:rsidRPr="00E045A7">
              <w:rPr>
                <w:rStyle w:val="Hyperlink"/>
                <w:noProof/>
              </w:rPr>
              <w:t>Table of Parts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_Toc422386502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5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3" w:history="1">
            <w:r w:rsidR="00637361" w:rsidRPr="00E045A7">
              <w:rPr>
                <w:rStyle w:val="Hyperlink"/>
                <w:noProof/>
                <w:lang w:val="en-US"/>
              </w:rPr>
              <w:t>Common Setup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_Toc422386503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6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4" w:history="1">
            <w:r w:rsidR="00637361" w:rsidRPr="00E045A7">
              <w:rPr>
                <w:rStyle w:val="Hyperlink"/>
                <w:noProof/>
                <w:lang w:val="en-US"/>
              </w:rPr>
              <w:t>WLAN Configuration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_Toc422386504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7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5" w:history="1">
            <w:r w:rsidR="00637361" w:rsidRPr="00E045A7">
              <w:rPr>
                <w:rStyle w:val="Hyperlink"/>
                <w:noProof/>
                <w:lang w:val="en-US"/>
              </w:rPr>
              <w:t>WLAN Interface Settings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_Toc422386505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7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6" w:history="1">
            <w:r w:rsidR="00637361" w:rsidRPr="00E045A7">
              <w:rPr>
                <w:rStyle w:val="Hyperlink"/>
                <w:noProof/>
                <w:lang w:val="en-US"/>
              </w:rPr>
              <w:t>Webcam with MJPG Streamer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_Toc422386506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8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7" w:history="1">
            <w:r w:rsidR="00637361" w:rsidRPr="00E045A7">
              <w:rPr>
                <w:rStyle w:val="Hyperlink"/>
                <w:noProof/>
                <w:lang w:val="en-US"/>
              </w:rPr>
              <w:t>Hardware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_Toc422386507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9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8" w:history="1">
            <w:r w:rsidR="00637361" w:rsidRPr="00E045A7">
              <w:rPr>
                <w:rStyle w:val="Hyperlink"/>
                <w:noProof/>
                <w:lang w:val="en-US"/>
              </w:rPr>
              <w:t>Motor Control Program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_Toc422386508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10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09" w:history="1">
            <w:r w:rsidR="00637361" w:rsidRPr="00E045A7">
              <w:rPr>
                <w:rStyle w:val="Hyperlink"/>
                <w:noProof/>
                <w:lang w:val="en-US"/>
              </w:rPr>
              <w:t>pyUSB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_Toc422386509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12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637361" w:rsidRDefault="00B32681">
          <w:pPr>
            <w:pStyle w:val="Verzeichnis2"/>
            <w:tabs>
              <w:tab w:val="right" w:leader="dot" w:pos="9060"/>
            </w:tabs>
            <w:rPr>
              <w:rFonts w:eastAsiaTheme="minorEastAsia"/>
              <w:noProof/>
              <w:sz w:val="22"/>
              <w:lang w:eastAsia="de-AT"/>
            </w:rPr>
          </w:pPr>
          <w:hyperlink w:anchor="_Toc422386510" w:history="1">
            <w:r w:rsidR="00637361" w:rsidRPr="00E045A7">
              <w:rPr>
                <w:rStyle w:val="Hyperlink"/>
                <w:noProof/>
              </w:rPr>
              <w:t>Projektaufgaben (ger)</w:t>
            </w:r>
            <w:r w:rsidR="00637361">
              <w:rPr>
                <w:noProof/>
                <w:webHidden/>
              </w:rPr>
              <w:tab/>
            </w:r>
            <w:r w:rsidR="00637361">
              <w:rPr>
                <w:noProof/>
                <w:webHidden/>
              </w:rPr>
              <w:fldChar w:fldCharType="begin"/>
            </w:r>
            <w:r w:rsidR="00637361">
              <w:rPr>
                <w:noProof/>
                <w:webHidden/>
              </w:rPr>
              <w:instrText xml:space="preserve"> PAGEREF _Toc422386510 \h </w:instrText>
            </w:r>
            <w:r w:rsidR="00637361">
              <w:rPr>
                <w:noProof/>
                <w:webHidden/>
              </w:rPr>
            </w:r>
            <w:r w:rsidR="00637361">
              <w:rPr>
                <w:noProof/>
                <w:webHidden/>
              </w:rPr>
              <w:fldChar w:fldCharType="separate"/>
            </w:r>
            <w:r w:rsidR="00CC5DE4">
              <w:rPr>
                <w:noProof/>
                <w:webHidden/>
              </w:rPr>
              <w:t>16</w:t>
            </w:r>
            <w:r w:rsidR="00637361">
              <w:rPr>
                <w:noProof/>
                <w:webHidden/>
              </w:rPr>
              <w:fldChar w:fldCharType="end"/>
            </w:r>
          </w:hyperlink>
        </w:p>
        <w:p w:rsidR="00D63DAF" w:rsidRDefault="00D63DAF">
          <w:r>
            <w:rPr>
              <w:b/>
              <w:bCs/>
              <w:lang w:val="de-DE"/>
            </w:rPr>
            <w:fldChar w:fldCharType="end"/>
          </w:r>
        </w:p>
      </w:sdtContent>
    </w:sdt>
    <w:p w:rsidR="00810A2A" w:rsidRDefault="00810A2A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>
        <w:rPr>
          <w:lang w:val="en-US"/>
        </w:rPr>
        <w:br w:type="page"/>
      </w:r>
    </w:p>
    <w:p w:rsidR="00110BBE" w:rsidRPr="006E4BCA" w:rsidRDefault="006E4BCA" w:rsidP="00110BBE">
      <w:pPr>
        <w:pStyle w:val="berschrift2"/>
        <w:rPr>
          <w:lang w:val="en-US"/>
        </w:rPr>
      </w:pPr>
      <w:bookmarkStart w:id="2" w:name="_Toc422386500"/>
      <w:r w:rsidRPr="006E4BCA">
        <w:rPr>
          <w:lang w:val="en-US"/>
        </w:rPr>
        <w:lastRenderedPageBreak/>
        <w:t>Overview</w:t>
      </w:r>
      <w:bookmarkEnd w:id="2"/>
    </w:p>
    <w:p w:rsidR="00110BBE" w:rsidRPr="00897264" w:rsidRDefault="006E4BCA" w:rsidP="00897264">
      <w:pPr>
        <w:rPr>
          <w:lang w:val="en-US"/>
        </w:rPr>
      </w:pPr>
      <w:r w:rsidRPr="00897264">
        <w:rPr>
          <w:lang w:val="en-US"/>
        </w:rPr>
        <w:t>Since w</w:t>
      </w:r>
      <w:r w:rsidR="00897264">
        <w:rPr>
          <w:lang w:val="en-US"/>
        </w:rPr>
        <w:t>e</w:t>
      </w:r>
      <w:r w:rsidRPr="00897264">
        <w:rPr>
          <w:lang w:val="en-US"/>
        </w:rPr>
        <w:t xml:space="preserve"> have a few robot kits at our </w:t>
      </w:r>
      <w:r w:rsidR="00897264" w:rsidRPr="00897264">
        <w:rPr>
          <w:lang w:val="en-US"/>
        </w:rPr>
        <w:t>disposal,</w:t>
      </w:r>
      <w:r w:rsidRPr="00897264">
        <w:rPr>
          <w:lang w:val="en-US"/>
        </w:rPr>
        <w:t xml:space="preserve"> it see</w:t>
      </w:r>
      <w:r w:rsidR="00897264" w:rsidRPr="00897264">
        <w:rPr>
          <w:lang w:val="en-US"/>
        </w:rPr>
        <w:t>ms to be a good idea to build an Internet controlled</w:t>
      </w:r>
      <w:r w:rsidR="00897264">
        <w:rPr>
          <w:lang w:val="en-US"/>
        </w:rPr>
        <w:t xml:space="preserve"> (WLAN)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robot with a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 xml:space="preserve">amera, </w:t>
      </w:r>
      <w:r w:rsidR="00897264">
        <w:rPr>
          <w:lang w:val="en-US"/>
        </w:rPr>
        <w:t>m</w:t>
      </w:r>
      <w:r w:rsidR="00110BBE" w:rsidRPr="00897264">
        <w:rPr>
          <w:lang w:val="en-US"/>
        </w:rPr>
        <w:t>i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>ro</w:t>
      </w:r>
      <w:r w:rsidR="00897264">
        <w:rPr>
          <w:lang w:val="en-US"/>
        </w:rPr>
        <w:t>ph</w:t>
      </w:r>
      <w:r w:rsidR="00110BBE" w:rsidRPr="00897264">
        <w:rPr>
          <w:lang w:val="en-US"/>
        </w:rPr>
        <w:t>on</w:t>
      </w:r>
      <w:r w:rsidR="00897264">
        <w:rPr>
          <w:lang w:val="en-US"/>
        </w:rPr>
        <w:t>e</w:t>
      </w:r>
      <w:r w:rsidR="00110BBE" w:rsidRPr="00897264">
        <w:rPr>
          <w:lang w:val="en-US"/>
        </w:rPr>
        <w:t xml:space="preserve"> </w:t>
      </w:r>
      <w:r w:rsidR="00897264">
        <w:rPr>
          <w:lang w:val="en-US"/>
        </w:rPr>
        <w:t>a</w:t>
      </w:r>
      <w:r w:rsidR="00110BBE" w:rsidRPr="00897264">
        <w:rPr>
          <w:lang w:val="en-US"/>
        </w:rPr>
        <w:t xml:space="preserve">nd </w:t>
      </w:r>
      <w:r w:rsidR="00897264">
        <w:rPr>
          <w:lang w:val="en-US"/>
        </w:rPr>
        <w:t>loudspeakers</w:t>
      </w:r>
      <w:r w:rsidR="00110BBE" w:rsidRPr="00897264">
        <w:rPr>
          <w:lang w:val="en-US"/>
        </w:rPr>
        <w:t xml:space="preserve">. </w:t>
      </w:r>
      <w:r w:rsidR="00897264" w:rsidRPr="00897264">
        <w:rPr>
          <w:lang w:val="en-US"/>
        </w:rPr>
        <w:t>The following tasks might arise</w:t>
      </w:r>
      <w:r w:rsidR="00110BBE" w:rsidRPr="00897264">
        <w:rPr>
          <w:lang w:val="en-US"/>
        </w:rPr>
        <w:t xml:space="preserve"> </w:t>
      </w:r>
      <w:r w:rsidR="00897264" w:rsidRPr="00897264">
        <w:rPr>
          <w:lang w:val="en-US"/>
        </w:rPr>
        <w:t>in order</w:t>
      </w:r>
      <w:r w:rsidR="00897264">
        <w:rPr>
          <w:lang w:val="en-US"/>
        </w:rPr>
        <w:t xml:space="preserve"> t</w:t>
      </w:r>
      <w:r w:rsidR="00897264" w:rsidRPr="00897264">
        <w:rPr>
          <w:lang w:val="en-US"/>
        </w:rPr>
        <w:t>o achieve this goal</w:t>
      </w:r>
      <w:r w:rsidR="00110BBE" w:rsidRPr="00897264">
        <w:rPr>
          <w:lang w:val="en-US"/>
        </w:rPr>
        <w:t>:</w:t>
      </w:r>
    </w:p>
    <w:p w:rsidR="00110BBE" w:rsidRPr="00897264" w:rsidRDefault="00110BBE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Server – Client Archite</w:t>
      </w:r>
      <w:r w:rsidR="00897264" w:rsidRPr="00897264">
        <w:rPr>
          <w:lang w:val="en-US"/>
        </w:rPr>
        <w:t>c</w:t>
      </w:r>
      <w:r w:rsidRPr="00897264">
        <w:rPr>
          <w:lang w:val="en-US"/>
        </w:rPr>
        <w:t>tur</w:t>
      </w:r>
      <w:r w:rsidR="00897264" w:rsidRPr="00897264">
        <w:rPr>
          <w:lang w:val="en-US"/>
        </w:rPr>
        <w:t>e</w:t>
      </w:r>
      <w:r w:rsidRPr="00897264">
        <w:rPr>
          <w:lang w:val="en-US"/>
        </w:rPr>
        <w:t xml:space="preserve"> </w:t>
      </w:r>
      <w:r w:rsidR="00897264" w:rsidRPr="00897264">
        <w:rPr>
          <w:lang w:val="en-US"/>
        </w:rPr>
        <w:t>for controlling the robot</w:t>
      </w:r>
    </w:p>
    <w:p w:rsidR="00110BBE" w:rsidRPr="00897264" w:rsidRDefault="00897264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Web Site</w:t>
      </w:r>
      <w:r w:rsidR="00110BBE" w:rsidRPr="00897264">
        <w:rPr>
          <w:lang w:val="en-US"/>
        </w:rPr>
        <w:t xml:space="preserve"> </w:t>
      </w:r>
      <w:r w:rsidRPr="00897264">
        <w:rPr>
          <w:lang w:val="en-US"/>
        </w:rPr>
        <w:t>with a</w:t>
      </w:r>
      <w:r w:rsidR="00110BBE" w:rsidRPr="00897264">
        <w:rPr>
          <w:lang w:val="en-US"/>
        </w:rPr>
        <w:t xml:space="preserve"> HTML5/CSS3/JS </w:t>
      </w:r>
      <w:r>
        <w:rPr>
          <w:lang w:val="en-US"/>
        </w:rPr>
        <w:t>c</w:t>
      </w:r>
      <w:r w:rsidR="00110BBE" w:rsidRPr="00897264">
        <w:rPr>
          <w:lang w:val="en-US"/>
        </w:rPr>
        <w:t xml:space="preserve">lient </w:t>
      </w:r>
      <w:r>
        <w:rPr>
          <w:lang w:val="en-US"/>
        </w:rPr>
        <w:t>to access the robot</w:t>
      </w:r>
    </w:p>
    <w:p w:rsidR="00110BBE" w:rsidRDefault="00110BBE" w:rsidP="00110BBE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Audio/Video </w:t>
      </w:r>
      <w:r w:rsidR="00347010">
        <w:t>Streaming</w:t>
      </w:r>
    </w:p>
    <w:p w:rsidR="00110BBE" w:rsidRPr="00897264" w:rsidRDefault="00347010" w:rsidP="00110BBE">
      <w:pPr>
        <w:numPr>
          <w:ilvl w:val="0"/>
          <w:numId w:val="16"/>
        </w:numPr>
        <w:spacing w:before="100" w:beforeAutospacing="1" w:after="100" w:afterAutospacing="1" w:line="240" w:lineRule="auto"/>
        <w:rPr>
          <w:lang w:val="en-US"/>
        </w:rPr>
      </w:pPr>
      <w:r w:rsidRPr="00897264">
        <w:rPr>
          <w:lang w:val="en-US"/>
        </w:rPr>
        <w:t>Sensors</w:t>
      </w:r>
      <w:r w:rsidR="00110BBE" w:rsidRPr="00897264">
        <w:rPr>
          <w:lang w:val="en-US"/>
        </w:rPr>
        <w:t xml:space="preserve"> (</w:t>
      </w:r>
      <w:r w:rsidR="00897264" w:rsidRPr="00897264">
        <w:rPr>
          <w:lang w:val="en-US"/>
        </w:rPr>
        <w:t>Distance Measures</w:t>
      </w:r>
      <w:r w:rsidR="00110BBE" w:rsidRPr="00897264">
        <w:rPr>
          <w:lang w:val="en-US"/>
        </w:rPr>
        <w:t>, Gyros</w:t>
      </w:r>
      <w:r w:rsidR="00897264">
        <w:rPr>
          <w:lang w:val="en-US"/>
        </w:rPr>
        <w:t>c</w:t>
      </w:r>
      <w:r w:rsidR="00110BBE" w:rsidRPr="00897264">
        <w:rPr>
          <w:lang w:val="en-US"/>
        </w:rPr>
        <w:t xml:space="preserve">ope, </w:t>
      </w:r>
      <w:r w:rsidR="00D61E35">
        <w:rPr>
          <w:lang w:val="en-US"/>
        </w:rPr>
        <w:t>etc</w:t>
      </w:r>
      <w:r w:rsidR="00110BBE" w:rsidRPr="00897264">
        <w:rPr>
          <w:lang w:val="en-US"/>
        </w:rPr>
        <w:t>.)</w:t>
      </w:r>
    </w:p>
    <w:p w:rsidR="00865263" w:rsidRPr="00865263" w:rsidRDefault="00865263">
      <w:pPr>
        <w:rPr>
          <w:lang w:val="en-US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 wp14:anchorId="14F2027C" wp14:editId="23560752">
            <wp:simplePos x="0" y="0"/>
            <wp:positionH relativeFrom="margin">
              <wp:posOffset>877570</wp:posOffset>
            </wp:positionH>
            <wp:positionV relativeFrom="page">
              <wp:posOffset>4319270</wp:posOffset>
            </wp:positionV>
            <wp:extent cx="3858260" cy="5351780"/>
            <wp:effectExtent l="0" t="0" r="8890" b="127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260" cy="535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7010" w:rsidRPr="00D61E35">
        <w:rPr>
          <w:lang w:val="en-US"/>
        </w:rPr>
        <w:t>Additionally</w:t>
      </w:r>
      <w:r w:rsidR="00D61E35" w:rsidRPr="00D61E35">
        <w:rPr>
          <w:lang w:val="en-US"/>
        </w:rPr>
        <w:t xml:space="preserve"> </w:t>
      </w:r>
      <w:r w:rsidR="00347010" w:rsidRPr="00D61E35">
        <w:rPr>
          <w:lang w:val="en-US"/>
        </w:rPr>
        <w:t>to the</w:t>
      </w:r>
      <w:r w:rsidR="00D61E35" w:rsidRPr="00D61E35">
        <w:rPr>
          <w:lang w:val="en-US"/>
        </w:rPr>
        <w:t xml:space="preserve"> tasks ahead, another possibility to customize the robot might come in handy:</w:t>
      </w:r>
      <w:r w:rsidR="00D61E35">
        <w:rPr>
          <w:lang w:val="en-US"/>
        </w:rPr>
        <w:t xml:space="preserve"> </w:t>
      </w:r>
      <w:r w:rsidR="00D61E35" w:rsidRPr="00D61E35">
        <w:rPr>
          <w:lang w:val="en-US"/>
        </w:rPr>
        <w:t>Crafting</w:t>
      </w:r>
      <w:r w:rsidR="00110BBE" w:rsidRPr="00D61E35">
        <w:rPr>
          <w:lang w:val="en-US"/>
        </w:rPr>
        <w:t xml:space="preserve"> </w:t>
      </w:r>
      <w:r w:rsidR="00D61E35">
        <w:rPr>
          <w:lang w:val="en-US"/>
        </w:rPr>
        <w:t>pieces with the 3D Plotter</w:t>
      </w:r>
      <w:r w:rsidR="00110BBE" w:rsidRPr="00D61E35">
        <w:rPr>
          <w:lang w:val="en-US"/>
        </w:rPr>
        <w:t>"</w:t>
      </w:r>
      <w:r w:rsidR="00D61E35">
        <w:rPr>
          <w:lang w:val="en-US"/>
        </w:rPr>
        <w:t>.</w:t>
      </w:r>
      <w:r>
        <w:rPr>
          <w:lang w:val="en-US"/>
        </w:rPr>
        <w:br w:type="page"/>
      </w:r>
    </w:p>
    <w:p w:rsidR="00110BBE" w:rsidRPr="006B03BC" w:rsidRDefault="00E27CD7" w:rsidP="00110BBE">
      <w:pPr>
        <w:pStyle w:val="berschrift2"/>
        <w:rPr>
          <w:lang w:val="en-US"/>
        </w:rPr>
      </w:pPr>
      <w:bookmarkStart w:id="3" w:name="_Toc422386501"/>
      <w:r>
        <w:rPr>
          <w:lang w:val="en-US"/>
        </w:rPr>
        <w:lastRenderedPageBreak/>
        <w:t>Robot Kit</w:t>
      </w:r>
      <w:bookmarkEnd w:id="3"/>
    </w:p>
    <w:p w:rsidR="00110BBE" w:rsidRPr="00D61E35" w:rsidRDefault="00D61E35" w:rsidP="00D61E35">
      <w:pPr>
        <w:rPr>
          <w:lang w:val="en-US"/>
        </w:rPr>
      </w:pPr>
      <w:r w:rsidRPr="00D61E35">
        <w:rPr>
          <w:lang w:val="en-US"/>
        </w:rPr>
        <w:t>T</w:t>
      </w:r>
      <w:r>
        <w:rPr>
          <w:lang w:val="en-US"/>
        </w:rPr>
        <w:t>he basic material list</w:t>
      </w:r>
      <w:r w:rsidRPr="00D61E35">
        <w:rPr>
          <w:lang w:val="en-US"/>
        </w:rPr>
        <w:t xml:space="preserve"> for</w:t>
      </w:r>
      <w:r>
        <w:rPr>
          <w:lang w:val="en-US"/>
        </w:rPr>
        <w:t xml:space="preserve"> t</w:t>
      </w:r>
      <w:r w:rsidRPr="00D61E35">
        <w:rPr>
          <w:lang w:val="en-US"/>
        </w:rPr>
        <w:t xml:space="preserve">he robot </w:t>
      </w:r>
      <w:r>
        <w:rPr>
          <w:lang w:val="en-US"/>
        </w:rPr>
        <w:t>is</w:t>
      </w:r>
      <w:r w:rsidRPr="00D61E35">
        <w:rPr>
          <w:lang w:val="en-US"/>
        </w:rPr>
        <w:t xml:space="preserve"> beneath. </w:t>
      </w:r>
      <w:r>
        <w:rPr>
          <w:lang w:val="en-US"/>
        </w:rPr>
        <w:t>A detailed list will follow later with the assembly instructions</w:t>
      </w:r>
      <w:r w:rsidR="00110BBE" w:rsidRPr="00D61E35">
        <w:rPr>
          <w:lang w:val="en-US"/>
        </w:rPr>
        <w:t>:</w:t>
      </w:r>
    </w:p>
    <w:p w:rsidR="00347010" w:rsidRPr="007E1C54" w:rsidRDefault="00347010" w:rsidP="00347010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US"/>
        </w:rPr>
        <w:sectPr w:rsidR="00347010" w:rsidRPr="007E1C54" w:rsidSect="005A27B1">
          <w:headerReference w:type="default" r:id="rId10"/>
          <w:footerReference w:type="default" r:id="rId11"/>
          <w:headerReference w:type="first" r:id="rId12"/>
          <w:footerReference w:type="first" r:id="rId13"/>
          <w:type w:val="continuous"/>
          <w:pgSz w:w="11906" w:h="16838" w:code="9"/>
          <w:pgMar w:top="2268" w:right="1418" w:bottom="1985" w:left="1418" w:header="851" w:footer="851" w:gutter="0"/>
          <w:cols w:space="708"/>
          <w:titlePg/>
          <w:docGrid w:linePitch="360"/>
        </w:sectPr>
      </w:pPr>
    </w:p>
    <w:p w:rsidR="00110BBE" w:rsidRDefault="00865263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rPr>
          <w:noProof/>
          <w:lang w:eastAsia="de-A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F4F956F" wp14:editId="1B2489FC">
                <wp:simplePos x="0" y="0"/>
                <wp:positionH relativeFrom="column">
                  <wp:posOffset>2871470</wp:posOffset>
                </wp:positionH>
                <wp:positionV relativeFrom="paragraph">
                  <wp:posOffset>2232660</wp:posOffset>
                </wp:positionV>
                <wp:extent cx="26168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6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65263" w:rsidRPr="00F21F49" w:rsidRDefault="00865263" w:rsidP="00865263">
                            <w:pPr>
                              <w:pStyle w:val="Beschriftung"/>
                              <w:ind w:left="0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Image </w:t>
                            </w:r>
                            <w:r w:rsidR="00B32681">
                              <w:fldChar w:fldCharType="begin"/>
                            </w:r>
                            <w:r w:rsidR="00B32681">
                              <w:instrText xml:space="preserve"> SEQ Image \* ARABIC </w:instrText>
                            </w:r>
                            <w:r w:rsidR="00B32681">
                              <w:fldChar w:fldCharType="separate"/>
                            </w:r>
                            <w:r w:rsidR="00CC5DE4">
                              <w:rPr>
                                <w:noProof/>
                              </w:rPr>
                              <w:t>2</w:t>
                            </w:r>
                            <w:r w:rsidR="00B3268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All Parts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956F" id="Textfeld 17" o:spid="_x0000_s1027" type="#_x0000_t202" style="position:absolute;left:0;text-align:left;margin-left:226.1pt;margin-top:175.8pt;width:206.0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" stroked="f">
                <v:textbox style="mso-fit-shape-to-text:t" inset="0,0,0,0">
                  <w:txbxContent>
                    <w:p w:rsidR="00865263" w:rsidRPr="00F21F49" w:rsidRDefault="00865263" w:rsidP="00865263">
                      <w:pPr>
                        <w:pStyle w:val="Beschriftung"/>
                        <w:ind w:left="0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Image </w:t>
                      </w:r>
                      <w:r w:rsidR="00B32681">
                        <w:fldChar w:fldCharType="begin"/>
                      </w:r>
                      <w:r w:rsidR="00B32681">
                        <w:instrText xml:space="preserve"> SEQ Image \* ARABIC </w:instrText>
                      </w:r>
                      <w:r w:rsidR="00B32681">
                        <w:fldChar w:fldCharType="separate"/>
                      </w:r>
                      <w:r w:rsidR="00CC5DE4">
                        <w:rPr>
                          <w:noProof/>
                        </w:rPr>
                        <w:t>2</w:t>
                      </w:r>
                      <w:r w:rsidR="00B32681">
                        <w:rPr>
                          <w:noProof/>
                        </w:rPr>
                        <w:fldChar w:fldCharType="end"/>
                      </w:r>
                      <w:r>
                        <w:t xml:space="preserve"> All Parts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eastAsia="de-AT"/>
        </w:rPr>
        <w:drawing>
          <wp:anchor distT="0" distB="0" distL="114300" distR="114300" simplePos="0" relativeHeight="251666432" behindDoc="1" locked="0" layoutInCell="1" allowOverlap="1" wp14:anchorId="08DC619C" wp14:editId="09994683">
            <wp:simplePos x="0" y="0"/>
            <wp:positionH relativeFrom="column">
              <wp:posOffset>2871470</wp:posOffset>
            </wp:positionH>
            <wp:positionV relativeFrom="paragraph">
              <wp:posOffset>22860</wp:posOffset>
            </wp:positionV>
            <wp:extent cx="2617200" cy="2152800"/>
            <wp:effectExtent l="19050" t="19050" r="12065" b="19050"/>
            <wp:wrapTight wrapText="bothSides">
              <wp:wrapPolygon edited="0">
                <wp:start x="-157" y="-191"/>
                <wp:lineTo x="-157" y="21600"/>
                <wp:lineTo x="21542" y="21600"/>
                <wp:lineTo x="21542" y="-191"/>
                <wp:lineTo x="-157" y="-191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aspbot-ki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200" cy="21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E35">
        <w:t>Robot Kit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Raspberry</w:t>
      </w:r>
      <w:proofErr w:type="spellEnd"/>
      <w:r>
        <w:t xml:space="preserve"> PI (B) 512MB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4GB SD Card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Edimax</w:t>
      </w:r>
      <w:proofErr w:type="spellEnd"/>
      <w:r>
        <w:t xml:space="preserve"> Wifi USB</w:t>
      </w:r>
    </w:p>
    <w:p w:rsidR="00347010" w:rsidRPr="00865263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  <w:rPr>
          <w:lang w:val="en-US"/>
        </w:rPr>
      </w:pPr>
      <w:r w:rsidRPr="00865263">
        <w:rPr>
          <w:lang w:val="en-US"/>
        </w:rPr>
        <w:t>Lithium Polymer (</w:t>
      </w:r>
      <w:proofErr w:type="spellStart"/>
      <w:r w:rsidRPr="00865263">
        <w:rPr>
          <w:lang w:val="en-US"/>
        </w:rPr>
        <w:t>LiPo</w:t>
      </w:r>
      <w:proofErr w:type="spellEnd"/>
      <w:r w:rsidRPr="00865263">
        <w:rPr>
          <w:lang w:val="en-US"/>
        </w:rPr>
        <w:t>) Battery Pack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LiPo</w:t>
      </w:r>
      <w:proofErr w:type="spellEnd"/>
      <w:r>
        <w:t xml:space="preserve"> </w:t>
      </w:r>
      <w:proofErr w:type="spellStart"/>
      <w:r>
        <w:t>Checker</w:t>
      </w:r>
      <w:proofErr w:type="spellEnd"/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Motor Controller</w:t>
      </w:r>
    </w:p>
    <w:p w:rsidR="00110BBE" w:rsidRDefault="00110BBE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Raspberry</w:t>
      </w:r>
      <w:proofErr w:type="spellEnd"/>
      <w:r>
        <w:t xml:space="preserve"> </w:t>
      </w:r>
      <w:proofErr w:type="spellStart"/>
      <w:r>
        <w:t>Camera</w:t>
      </w:r>
      <w:proofErr w:type="spellEnd"/>
    </w:p>
    <w:p w:rsidR="00347010" w:rsidRDefault="00347010" w:rsidP="00865263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>Micro/Speaker</w:t>
      </w:r>
    </w:p>
    <w:p w:rsidR="00347010" w:rsidRDefault="00347010" w:rsidP="00865263">
      <w:pPr>
        <w:keepNext/>
      </w:pPr>
    </w:p>
    <w:p w:rsidR="00C8557E" w:rsidRPr="006B03BC" w:rsidRDefault="00347010" w:rsidP="00C8557E">
      <w:pPr>
        <w:rPr>
          <w:lang w:val="en-US"/>
        </w:rPr>
      </w:pPr>
      <w:r>
        <w:rPr>
          <w:lang w:val="en-US"/>
        </w:rPr>
        <w:t>Aside the chassis, t</w:t>
      </w:r>
      <w:r w:rsidR="00C8557E" w:rsidRPr="006B03BC">
        <w:rPr>
          <w:lang w:val="en-US"/>
        </w:rPr>
        <w:t xml:space="preserve">he </w:t>
      </w:r>
      <w:hyperlink r:id="rId15" w:tooltip="RaspBot" w:history="1">
        <w:proofErr w:type="spellStart"/>
        <w:r w:rsidR="00C8557E" w:rsidRPr="006B03BC">
          <w:rPr>
            <w:rStyle w:val="Hyperlink"/>
            <w:lang w:val="en-US"/>
          </w:rPr>
          <w:t>RaspBot</w:t>
        </w:r>
        <w:proofErr w:type="spellEnd"/>
      </w:hyperlink>
      <w:r w:rsidR="00C8557E" w:rsidRPr="006B03BC">
        <w:rPr>
          <w:lang w:val="en-US"/>
        </w:rPr>
        <w:t xml:space="preserve"> consists of</w:t>
      </w:r>
    </w:p>
    <w:p w:rsidR="00865263" w:rsidRDefault="00865263">
      <w:pPr>
        <w:rPr>
          <w:lang w:val="en-US"/>
        </w:rPr>
        <w:sectPr w:rsidR="00865263" w:rsidSect="005A27B1">
          <w:type w:val="continuous"/>
          <w:pgSz w:w="11906" w:h="16838" w:code="9"/>
          <w:pgMar w:top="2268" w:right="1418" w:bottom="1985" w:left="1418" w:header="851" w:footer="851" w:gutter="0"/>
          <w:cols w:space="708"/>
          <w:titlePg/>
          <w:docGrid w:linePitch="360"/>
        </w:sectPr>
      </w:pPr>
    </w:p>
    <w:p w:rsidR="00865263" w:rsidRDefault="00C8557E">
      <w:pPr>
        <w:rPr>
          <w:lang w:val="en-US"/>
        </w:rPr>
        <w:sectPr w:rsidR="00865263" w:rsidSect="00865263">
          <w:type w:val="continuous"/>
          <w:pgSz w:w="11906" w:h="16838" w:code="9"/>
          <w:pgMar w:top="2268" w:right="1418" w:bottom="1985" w:left="1418" w:header="851" w:footer="851" w:gutter="0"/>
          <w:cols w:num="2" w:space="708"/>
          <w:titlePg/>
          <w:docGrid w:linePitch="360"/>
        </w:sectPr>
      </w:pPr>
      <w:r w:rsidRPr="006B03BC">
        <w:rPr>
          <w:lang w:val="en-US"/>
        </w:rPr>
        <w:t>Raspberry PI (B) 512MB</w:t>
      </w:r>
      <w:r w:rsidR="00865263">
        <w:rPr>
          <w:lang w:val="en-US"/>
        </w:rPr>
        <w:t xml:space="preserve"> &amp; SD Card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1207770" cy="812165"/>
            <wp:effectExtent l="0" t="0" r="0" b="6985"/>
            <wp:docPr id="15" name="Grafik 15" descr="D:\Dropbox\Wiki\RaspBot\Dateien\Images\rasp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Dropbox\Wiki\RaspBot\Dateien\Images\raspi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770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</w:r>
      <w:proofErr w:type="spellStart"/>
      <w:r w:rsidRPr="006B03BC">
        <w:rPr>
          <w:lang w:val="en-US"/>
        </w:rPr>
        <w:t>Edimax</w:t>
      </w:r>
      <w:proofErr w:type="spellEnd"/>
      <w:r w:rsidRPr="006B03BC">
        <w:rPr>
          <w:lang w:val="en-US"/>
        </w:rPr>
        <w:t xml:space="preserve"> </w:t>
      </w:r>
      <w:proofErr w:type="spellStart"/>
      <w:r w:rsidRPr="006B03BC">
        <w:rPr>
          <w:lang w:val="en-US"/>
        </w:rPr>
        <w:t>Wifi</w:t>
      </w:r>
      <w:proofErr w:type="spellEnd"/>
      <w:r w:rsidRPr="006B03BC">
        <w:rPr>
          <w:lang w:val="en-US"/>
        </w:rPr>
        <w:t xml:space="preserve"> USB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948690"/>
            <wp:effectExtent l="0" t="0" r="3810" b="3810"/>
            <wp:docPr id="14" name="Grafik 14" descr="D:\Dropbox\Wiki\RaspBot\Dateien\Images\wlan_us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Dropbox\Wiki\RaspBot\Dateien\Images\wlan_us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Lithium Polymer (</w:t>
      </w:r>
      <w:proofErr w:type="spellStart"/>
      <w:r w:rsidRPr="006B03BC">
        <w:rPr>
          <w:lang w:val="en-US"/>
        </w:rPr>
        <w:t>LiPo</w:t>
      </w:r>
      <w:proofErr w:type="spellEnd"/>
      <w:r w:rsidRPr="006B03BC">
        <w:rPr>
          <w:lang w:val="en-US"/>
        </w:rPr>
        <w:t xml:space="preserve">) Battery Pack 240mAh 30C 11.1V 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641350"/>
            <wp:effectExtent l="0" t="0" r="3810" b="6350"/>
            <wp:docPr id="13" name="Grafik 13" descr="D:\Dropbox\Wiki\RaspBot\Dateien\Images\li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Dropbox\Wiki\RaspBot\Dateien\Images\lip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L298N Motor Controller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48690" cy="948690"/>
            <wp:effectExtent l="0" t="0" r="3810" b="3810"/>
            <wp:docPr id="12" name="Grafik 12" descr="D:\Dropbox\Wiki\RaspBot\Dateien\Images\stepper_m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Dropbox\Wiki\RaspBot\Dateien\Images\stepper_mot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869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 xml:space="preserve">HD44780 1602 LCD Module </w:t>
      </w:r>
      <w:r w:rsidRPr="006B03BC">
        <w:rPr>
          <w:lang w:val="en-US"/>
        </w:rPr>
        <w:br/>
      </w:r>
      <w:r w:rsidRPr="00C8557E">
        <w:rPr>
          <w:noProof/>
          <w:lang w:eastAsia="de-AT"/>
        </w:rPr>
        <w:drawing>
          <wp:inline distT="0" distB="0" distL="0" distR="0">
            <wp:extent cx="927100" cy="927100"/>
            <wp:effectExtent l="0" t="0" r="6350" b="6350"/>
            <wp:docPr id="11" name="Grafik 11" descr="D:\Dropbox\Wiki\RaspBot\Dateien\Images\l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Dropbox\Wiki\RaspBot\Dateien\Images\lc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0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03BC">
        <w:rPr>
          <w:lang w:val="en-US"/>
        </w:rPr>
        <w:br/>
        <w:t>Raspberry Camera</w:t>
      </w:r>
      <w:r w:rsidRPr="006B03BC">
        <w:rPr>
          <w:lang w:val="en-US"/>
        </w:rPr>
        <w:br/>
      </w:r>
      <w:r w:rsidR="00865263" w:rsidRPr="00C8557E">
        <w:rPr>
          <w:noProof/>
          <w:lang w:eastAsia="de-AT"/>
        </w:rPr>
        <w:drawing>
          <wp:inline distT="0" distB="0" distL="0" distR="0" wp14:anchorId="1E9B9CB8" wp14:editId="52D809C5">
            <wp:extent cx="1047750" cy="1047750"/>
            <wp:effectExtent l="0" t="0" r="0" b="0"/>
            <wp:docPr id="10" name="Grafik 10" descr="D:\Dropbox\Wiki\RaspBot\Dateien\Images\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Dropbox\Wiki\RaspBot\Dateien\Images\camera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AF6" w:rsidRPr="00810A2A" w:rsidRDefault="005B3AF6">
      <w:pPr>
        <w:rPr>
          <w:lang w:val="en-US"/>
        </w:rPr>
      </w:pPr>
      <w:r>
        <w:rPr>
          <w:lang w:val="en-US"/>
        </w:rPr>
        <w:br w:type="page"/>
      </w:r>
    </w:p>
    <w:p w:rsidR="00E27CD7" w:rsidRPr="00E27CD7" w:rsidRDefault="00E27CD7" w:rsidP="00E27CD7">
      <w:pPr>
        <w:pStyle w:val="berschrift2"/>
      </w:pPr>
      <w:bookmarkStart w:id="4" w:name="_Toc422386502"/>
      <w:r>
        <w:lastRenderedPageBreak/>
        <w:t xml:space="preserve">Table </w:t>
      </w:r>
      <w:proofErr w:type="spellStart"/>
      <w:r>
        <w:t>of</w:t>
      </w:r>
      <w:proofErr w:type="spellEnd"/>
      <w:r>
        <w:t xml:space="preserve"> Parts</w:t>
      </w:r>
      <w:bookmarkEnd w:id="4"/>
    </w:p>
    <w:tbl>
      <w:tblPr>
        <w:tblStyle w:val="Tabellenraster"/>
        <w:tblpPr w:leftFromText="141" w:rightFromText="141" w:vertAnchor="text" w:horzAnchor="margin" w:tblpY="10"/>
        <w:tblW w:w="9493" w:type="dxa"/>
        <w:tblLook w:val="04A0" w:firstRow="1" w:lastRow="0" w:firstColumn="1" w:lastColumn="0" w:noHBand="0" w:noVBand="1"/>
      </w:tblPr>
      <w:tblGrid>
        <w:gridCol w:w="2689"/>
        <w:gridCol w:w="3402"/>
        <w:gridCol w:w="1701"/>
        <w:gridCol w:w="1701"/>
      </w:tblGrid>
      <w:tr w:rsidR="00E27CD7" w:rsidTr="00D10751">
        <w:trPr>
          <w:trHeight w:val="271"/>
        </w:trPr>
        <w:tc>
          <w:tcPr>
            <w:tcW w:w="2689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Device / Part</w:t>
            </w:r>
          </w:p>
        </w:tc>
        <w:tc>
          <w:tcPr>
            <w:tcW w:w="3402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Description</w:t>
            </w:r>
          </w:p>
        </w:tc>
        <w:tc>
          <w:tcPr>
            <w:tcW w:w="1701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 w:rsidRPr="008632E4">
              <w:rPr>
                <w:b/>
                <w:sz w:val="24"/>
                <w:lang w:val="en-US"/>
              </w:rPr>
              <w:t>Amount / Pcs.</w:t>
            </w:r>
          </w:p>
        </w:tc>
        <w:tc>
          <w:tcPr>
            <w:tcW w:w="1701" w:type="dxa"/>
          </w:tcPr>
          <w:p w:rsidR="00E27CD7" w:rsidRPr="008632E4" w:rsidRDefault="00E27CD7" w:rsidP="00D10751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en-US"/>
              </w:rPr>
              <w:t>Check</w:t>
            </w: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Motor Controller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L298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Raspberry Pi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Powerpack</w:t>
            </w:r>
            <w:proofErr w:type="spellEnd"/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Emergency </w:t>
            </w:r>
            <w:proofErr w:type="spellStart"/>
            <w:r>
              <w:rPr>
                <w:sz w:val="24"/>
                <w:lang w:val="en-US"/>
              </w:rPr>
              <w:t>Powerpack</w:t>
            </w:r>
            <w:proofErr w:type="spellEnd"/>
            <w:r>
              <w:rPr>
                <w:sz w:val="24"/>
                <w:lang w:val="en-US"/>
              </w:rPr>
              <w:t xml:space="preserve">  EPB80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USB Normal2Micro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Cable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RPr="006B03BC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Battery Pack</w:t>
            </w:r>
            <w:r>
              <w:rPr>
                <w:sz w:val="24"/>
                <w:lang w:val="en-US"/>
              </w:rPr>
              <w:br/>
              <w:t>+ Bag (fireproof)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3900mAH 3S1P 11.1V 43.3Wh POLICE </w:t>
            </w:r>
            <w:proofErr w:type="spellStart"/>
            <w:r w:rsidRPr="00CE5FB1">
              <w:rPr>
                <w:sz w:val="24"/>
                <w:lang w:val="en-US"/>
              </w:rPr>
              <w:t>greenline</w:t>
            </w:r>
            <w:proofErr w:type="spellEnd"/>
          </w:p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 Checker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Hitec</w:t>
            </w:r>
            <w:proofErr w:type="spellEnd"/>
            <w:r w:rsidRPr="00CE5FB1">
              <w:rPr>
                <w:sz w:val="24"/>
                <w:lang w:val="en-US"/>
              </w:rPr>
              <w:t xml:space="preserve"> </w:t>
            </w:r>
            <w:proofErr w:type="spellStart"/>
            <w:r w:rsidRPr="00CE5FB1">
              <w:rPr>
                <w:sz w:val="24"/>
                <w:lang w:val="en-US"/>
              </w:rPr>
              <w:t>LiPo</w:t>
            </w:r>
            <w:proofErr w:type="spellEnd"/>
            <w:r w:rsidRPr="00CE5FB1">
              <w:rPr>
                <w:sz w:val="24"/>
                <w:lang w:val="en-US"/>
              </w:rPr>
              <w:t xml:space="preserve"> Checker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RPr="006B03BC" w:rsidTr="00D10751">
        <w:trPr>
          <w:trHeight w:val="559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proofErr w:type="spellStart"/>
            <w:r w:rsidRPr="00CE5FB1">
              <w:rPr>
                <w:sz w:val="24"/>
                <w:lang w:val="en-US"/>
              </w:rPr>
              <w:t>Robiot</w:t>
            </w:r>
            <w:proofErr w:type="spellEnd"/>
            <w:r w:rsidRPr="00CE5FB1">
              <w:rPr>
                <w:sz w:val="24"/>
                <w:lang w:val="en-US"/>
              </w:rPr>
              <w:t xml:space="preserve"> Chassis 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Tri-Track Chassis Kit TTRK-KT</w:t>
            </w: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Female to 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Male to 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71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Female to Female Cables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86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Ethernet Cable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 w:rsidRPr="00CE5FB1">
              <w:rPr>
                <w:sz w:val="24"/>
                <w:lang w:val="en-US"/>
              </w:rPr>
              <w:t>HDMI (male2male) Cable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Charging Set</w:t>
            </w:r>
          </w:p>
        </w:tc>
        <w:tc>
          <w:tcPr>
            <w:tcW w:w="3402" w:type="dxa"/>
          </w:tcPr>
          <w:p w:rsidR="00E27CD7" w:rsidRPr="00CE5FB1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IMAX B6AC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WLAN USB adapter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Edimax</w:t>
            </w:r>
            <w:proofErr w:type="spellEnd"/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SD Card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4GB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  <w:tr w:rsidR="00E27CD7" w:rsidTr="00D10751">
        <w:trPr>
          <w:trHeight w:val="257"/>
        </w:trPr>
        <w:tc>
          <w:tcPr>
            <w:tcW w:w="2689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Blue Box</w:t>
            </w:r>
          </w:p>
        </w:tc>
        <w:tc>
          <w:tcPr>
            <w:tcW w:w="3402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</w:t>
            </w:r>
          </w:p>
        </w:tc>
        <w:tc>
          <w:tcPr>
            <w:tcW w:w="1701" w:type="dxa"/>
          </w:tcPr>
          <w:p w:rsidR="00E27CD7" w:rsidRDefault="00E27CD7" w:rsidP="00D10751">
            <w:pPr>
              <w:rPr>
                <w:sz w:val="24"/>
                <w:lang w:val="en-US"/>
              </w:rPr>
            </w:pPr>
          </w:p>
        </w:tc>
      </w:tr>
    </w:tbl>
    <w:p w:rsidR="00E27CD7" w:rsidRDefault="00E27CD7" w:rsidP="00347010">
      <w:pPr>
        <w:pStyle w:val="berschrift2"/>
        <w:rPr>
          <w:lang w:val="en-US"/>
        </w:rPr>
      </w:pPr>
    </w:p>
    <w:p w:rsidR="00865263" w:rsidRDefault="00865263" w:rsidP="00E27CD7">
      <w:pPr>
        <w:rPr>
          <w:lang w:val="en-US"/>
        </w:rPr>
      </w:pPr>
      <w:r>
        <w:rPr>
          <w:lang w:val="en-US"/>
        </w:rPr>
        <w:t>Parts acquired from:</w:t>
      </w:r>
    </w:p>
    <w:p w:rsidR="00865263" w:rsidRPr="00865263" w:rsidRDefault="00865263" w:rsidP="00865263">
      <w:pPr>
        <w:pStyle w:val="Listenabsatz"/>
        <w:numPr>
          <w:ilvl w:val="0"/>
          <w:numId w:val="27"/>
        </w:numPr>
        <w:rPr>
          <w:lang w:val="en-US"/>
        </w:rPr>
      </w:pPr>
      <w:r w:rsidRPr="00865263">
        <w:rPr>
          <w:lang w:val="en-US"/>
        </w:rPr>
        <w:t>robotshop.com</w:t>
      </w:r>
    </w:p>
    <w:p w:rsidR="00865263" w:rsidRPr="00865263" w:rsidRDefault="00865263" w:rsidP="00865263">
      <w:pPr>
        <w:pStyle w:val="Listenabsatz"/>
        <w:numPr>
          <w:ilvl w:val="0"/>
          <w:numId w:val="27"/>
        </w:numPr>
        <w:rPr>
          <w:lang w:val="en-US"/>
        </w:rPr>
      </w:pPr>
      <w:r w:rsidRPr="00865263">
        <w:rPr>
          <w:lang w:val="en-US"/>
        </w:rPr>
        <w:t>Amazon</w:t>
      </w:r>
    </w:p>
    <w:p w:rsidR="00E27CD7" w:rsidRPr="00865263" w:rsidRDefault="00865263" w:rsidP="00865263">
      <w:pPr>
        <w:pStyle w:val="Listenabsatz"/>
        <w:numPr>
          <w:ilvl w:val="0"/>
          <w:numId w:val="27"/>
        </w:numPr>
        <w:rPr>
          <w:rFonts w:ascii="Arial" w:eastAsiaTheme="majorEastAsia" w:hAnsi="Arial" w:cstheme="majorBidi"/>
          <w:szCs w:val="26"/>
          <w:lang w:val="en-US"/>
        </w:rPr>
      </w:pPr>
      <w:r w:rsidRPr="00865263">
        <w:rPr>
          <w:lang w:val="en-US"/>
        </w:rPr>
        <w:t>etc.</w:t>
      </w:r>
      <w:r w:rsidR="00E27CD7" w:rsidRPr="00865263">
        <w:rPr>
          <w:lang w:val="en-US"/>
        </w:rPr>
        <w:br w:type="page"/>
      </w:r>
    </w:p>
    <w:p w:rsidR="00347010" w:rsidRPr="00347010" w:rsidRDefault="00347010" w:rsidP="00347010">
      <w:pPr>
        <w:pStyle w:val="berschrift2"/>
        <w:rPr>
          <w:lang w:val="en-US"/>
        </w:rPr>
      </w:pPr>
      <w:bookmarkStart w:id="5" w:name="_Toc422386503"/>
      <w:r w:rsidRPr="00347010">
        <w:rPr>
          <w:lang w:val="en-US"/>
        </w:rPr>
        <w:lastRenderedPageBreak/>
        <w:t>Common Setup</w:t>
      </w:r>
      <w:bookmarkEnd w:id="5"/>
    </w:p>
    <w:p w:rsidR="00347010" w:rsidRPr="006E4BCA" w:rsidRDefault="00347010" w:rsidP="00347010">
      <w:pPr>
        <w:rPr>
          <w:lang w:val="en-US"/>
        </w:rPr>
      </w:pPr>
      <w:r>
        <w:rPr>
          <w:lang w:val="en-US"/>
        </w:rPr>
        <w:t>Message of the Day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motd</w:t>
      </w:r>
      <w:proofErr w:type="spellEnd"/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___                ___       __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/ _ \___ ____ ___  / _ )___  / /_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 , _/ _ `(_-&lt;/ _ \/ _  / _ \/ __/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/_/|_|\_,_/___/ .__/____/\___/\__/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     /_/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---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RaspBian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Wheezy------------------</w:t>
      </w:r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>
        <w:rPr>
          <w:lang w:val="en-US"/>
        </w:rPr>
        <w:t>Hostname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/hostname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raspbot</w:t>
      </w:r>
      <w:proofErr w:type="spellEnd"/>
      <w:proofErr w:type="gramEnd"/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Synt</w:t>
      </w:r>
      <w:r>
        <w:rPr>
          <w:lang w:val="en-US"/>
        </w:rPr>
        <w:t>ax Highlighting and Beep in VIM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~/.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vimrc</w:t>
      </w:r>
      <w:proofErr w:type="spellEnd"/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syntax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on</w:t>
      </w:r>
    </w:p>
    <w:p w:rsidR="00347010" w:rsidRPr="006E4BCA" w:rsidRDefault="00347010" w:rsidP="003470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set</w:t>
      </w:r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vb</w:t>
      </w:r>
      <w:proofErr w:type="spellEnd"/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Save SD Card as an Image</w:t>
      </w:r>
    </w:p>
    <w:p w:rsidR="00347010" w:rsidRPr="006E4BCA" w:rsidRDefault="00347010" w:rsidP="00347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dd</w:t>
      </w:r>
      <w:proofErr w:type="spellEnd"/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if=/dev/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sdx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of=/path/to/image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bs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=1M</w:t>
      </w:r>
    </w:p>
    <w:p w:rsidR="00347010" w:rsidRPr="006E4BCA" w:rsidRDefault="00347010" w:rsidP="00347010">
      <w:pPr>
        <w:rPr>
          <w:lang w:val="en-US"/>
        </w:rPr>
      </w:pPr>
    </w:p>
    <w:p w:rsidR="00347010" w:rsidRPr="006E4BCA" w:rsidRDefault="00347010" w:rsidP="00347010">
      <w:pPr>
        <w:rPr>
          <w:lang w:val="en-US"/>
        </w:rPr>
      </w:pPr>
      <w:r w:rsidRPr="006E4BCA">
        <w:rPr>
          <w:lang w:val="en-US"/>
        </w:rPr>
        <w:t>Write Image to SD Card</w:t>
      </w:r>
    </w:p>
    <w:p w:rsidR="00347010" w:rsidRPr="00D63DAF" w:rsidRDefault="00347010" w:rsidP="0034701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dd</w:t>
      </w:r>
      <w:proofErr w:type="spellEnd"/>
      <w:proofErr w:type="gram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if=/path/to/image of=/dev/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sdx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bs</w:t>
      </w:r>
      <w:proofErr w:type="spellEnd"/>
      <w:r w:rsidRPr="006E4BCA">
        <w:rPr>
          <w:rFonts w:ascii="Courier New" w:eastAsia="Times New Roman" w:hAnsi="Courier New" w:cs="Courier New"/>
          <w:sz w:val="20"/>
          <w:szCs w:val="20"/>
          <w:lang w:val="en-US" w:eastAsia="de-AT"/>
        </w:rPr>
        <w:t>=1M</w:t>
      </w:r>
    </w:p>
    <w:p w:rsidR="00347010" w:rsidRPr="00D63DAF" w:rsidRDefault="00347010" w:rsidP="00347010">
      <w:pPr>
        <w:rPr>
          <w:lang w:val="en-US"/>
        </w:rPr>
      </w:pPr>
    </w:p>
    <w:p w:rsidR="00347010" w:rsidRDefault="00347010" w:rsidP="00347010">
      <w:pPr>
        <w:pStyle w:val="berschrift2"/>
        <w:rPr>
          <w:lang w:val="en-US"/>
        </w:rPr>
      </w:pPr>
      <w:r>
        <w:rPr>
          <w:lang w:val="en-US"/>
        </w:rPr>
        <w:br w:type="page"/>
      </w:r>
    </w:p>
    <w:p w:rsidR="00D63DAF" w:rsidRPr="006B03BC" w:rsidRDefault="008235E9" w:rsidP="00347010">
      <w:pPr>
        <w:pStyle w:val="berschrift2"/>
        <w:rPr>
          <w:lang w:val="en-US"/>
        </w:rPr>
      </w:pPr>
      <w:bookmarkStart w:id="6" w:name="_Toc422386504"/>
      <w:r w:rsidRPr="006B03BC">
        <w:rPr>
          <w:lang w:val="en-US"/>
        </w:rPr>
        <w:lastRenderedPageBreak/>
        <w:t xml:space="preserve">WLAN </w:t>
      </w:r>
      <w:r w:rsidRPr="008235E9">
        <w:rPr>
          <w:lang w:val="en-US"/>
        </w:rPr>
        <w:t>Configuration</w:t>
      </w:r>
      <w:bookmarkEnd w:id="6"/>
    </w:p>
    <w:p w:rsidR="008235E9" w:rsidRPr="008235E9" w:rsidRDefault="008235E9" w:rsidP="008235E9">
      <w:pPr>
        <w:rPr>
          <w:lang w:val="en-US"/>
        </w:rPr>
      </w:pPr>
      <w:r w:rsidRPr="008235E9">
        <w:rPr>
          <w:lang w:val="en-US"/>
        </w:rPr>
        <w:t xml:space="preserve">Added to </w:t>
      </w:r>
      <w:hyperlink r:id="rId22" w:tooltip="/etc/wpa_supplicant/wpa_supplicant.conf:" w:history="1"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etc</w:t>
        </w:r>
        <w:proofErr w:type="spellEnd"/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wpa_supplicant</w:t>
        </w:r>
        <w:proofErr w:type="spellEnd"/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wpa_supplicant.conf</w:t>
        </w:r>
        <w:proofErr w:type="spellEnd"/>
        <w:r w:rsidRPr="008235E9">
          <w:rPr>
            <w:rStyle w:val="Hyperlink"/>
            <w:lang w:val="en-US"/>
          </w:rPr>
          <w:t>:</w:t>
        </w:r>
      </w:hyperlink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ctrl_interface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=DIR=/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var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/run/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GROUP=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netdev</w:t>
      </w:r>
      <w:proofErr w:type="spellEnd"/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update_config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=1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network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={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ssid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="wpa4fh"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scan_ssid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=1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key_mgmt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=WPA-EAP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pairwise=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TKIP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group=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TKIP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eap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PEAP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identity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knolm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password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="*************"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ca_cert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="/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ssl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/certs/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UTN_USERFirst_Hardware_Root_CA.pem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phase1="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peaplable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=0"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phase2="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auth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=MSCHAPV2"</w:t>
      </w:r>
    </w:p>
    <w:p w:rsidR="008235E9" w:rsidRPr="006B03BC" w:rsidRDefault="008235E9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}</w:t>
      </w:r>
    </w:p>
    <w:p w:rsidR="00D63DAF" w:rsidRPr="006B03BC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Fett"/>
          <w:rFonts w:ascii="Courier New" w:eastAsia="Times New Roman" w:hAnsi="Courier New" w:cs="Courier New"/>
          <w:b w:val="0"/>
          <w:bCs w:val="0"/>
          <w:sz w:val="20"/>
          <w:szCs w:val="20"/>
          <w:lang w:val="en-US" w:eastAsia="de-AT"/>
        </w:rPr>
      </w:pPr>
    </w:p>
    <w:p w:rsidR="008235E9" w:rsidRPr="006B03BC" w:rsidRDefault="008235E9" w:rsidP="00D63DAF">
      <w:pPr>
        <w:pStyle w:val="berschrift2"/>
        <w:rPr>
          <w:lang w:val="en-US"/>
        </w:rPr>
      </w:pPr>
      <w:bookmarkStart w:id="7" w:name="_Toc422386505"/>
      <w:r w:rsidRPr="006B03BC">
        <w:rPr>
          <w:rStyle w:val="Fett"/>
          <w:b/>
          <w:bCs/>
          <w:lang w:val="en-US"/>
        </w:rPr>
        <w:t>WLAN Interface Settings</w:t>
      </w:r>
      <w:bookmarkEnd w:id="7"/>
    </w:p>
    <w:p w:rsidR="008235E9" w:rsidRPr="008235E9" w:rsidRDefault="008235E9" w:rsidP="008235E9">
      <w:pPr>
        <w:rPr>
          <w:lang w:val="en-US"/>
        </w:rPr>
      </w:pPr>
      <w:r w:rsidRPr="008235E9">
        <w:rPr>
          <w:lang w:val="en-US"/>
        </w:rPr>
        <w:t xml:space="preserve">This is </w:t>
      </w:r>
      <w:hyperlink r:id="rId23" w:tooltip="/etc/network/interfaces:" w:history="1">
        <w:r w:rsidRPr="008235E9">
          <w:rPr>
            <w:rStyle w:val="Hyperlink"/>
            <w:lang w:val="en-US"/>
          </w:rPr>
          <w:t>/</w:t>
        </w:r>
        <w:proofErr w:type="spellStart"/>
        <w:r w:rsidRPr="008235E9">
          <w:rPr>
            <w:rStyle w:val="Hyperlink"/>
            <w:lang w:val="en-US"/>
          </w:rPr>
          <w:t>etc</w:t>
        </w:r>
        <w:proofErr w:type="spellEnd"/>
        <w:r w:rsidRPr="008235E9">
          <w:rPr>
            <w:rStyle w:val="Hyperlink"/>
            <w:lang w:val="en-US"/>
          </w:rPr>
          <w:t>/network/interfaces:</w:t>
        </w:r>
      </w:hyperlink>
    </w:p>
    <w:p w:rsidR="008235E9" w:rsidRPr="006B03BC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loopback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allow-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hotplug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eth0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static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address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192.168.2.2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netmask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255.255.255.0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auto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allow-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hotplug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wlan0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manual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       </w:t>
      </w: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-roam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etc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wpa_supplicant.conf</w:t>
      </w:r>
      <w:proofErr w:type="spellEnd"/>
    </w:p>
    <w:p w:rsidR="008235E9" w:rsidRPr="00810A2A" w:rsidRDefault="008235E9" w:rsidP="00810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iface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default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inet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dhcp</w:t>
      </w:r>
      <w:proofErr w:type="spellEnd"/>
    </w:p>
    <w:p w:rsidR="005B3AF6" w:rsidRDefault="005B3AF6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>
        <w:rPr>
          <w:lang w:val="en-US"/>
        </w:rPr>
        <w:br w:type="page"/>
      </w:r>
    </w:p>
    <w:p w:rsidR="008235E9" w:rsidRPr="00810A2A" w:rsidRDefault="008235E9" w:rsidP="00810A2A">
      <w:pPr>
        <w:pStyle w:val="berschrift2"/>
        <w:rPr>
          <w:lang w:val="en-US"/>
        </w:rPr>
      </w:pPr>
      <w:bookmarkStart w:id="8" w:name="_Toc422386506"/>
      <w:r w:rsidRPr="006B03BC">
        <w:rPr>
          <w:lang w:val="en-US"/>
        </w:rPr>
        <w:lastRenderedPageBreak/>
        <w:t>Webcam</w:t>
      </w:r>
      <w:r w:rsidR="00810A2A">
        <w:rPr>
          <w:lang w:val="en-US"/>
        </w:rPr>
        <w:t xml:space="preserve"> </w:t>
      </w:r>
      <w:r w:rsidR="00810A2A" w:rsidRPr="00810A2A">
        <w:rPr>
          <w:b w:val="0"/>
          <w:lang w:val="en-US"/>
        </w:rPr>
        <w:t>with</w:t>
      </w:r>
      <w:r w:rsidR="00810A2A">
        <w:rPr>
          <w:lang w:val="en-US"/>
        </w:rPr>
        <w:t xml:space="preserve"> </w:t>
      </w:r>
      <w:r w:rsidRPr="008235E9">
        <w:rPr>
          <w:rStyle w:val="Fett"/>
          <w:lang w:val="en-US"/>
        </w:rPr>
        <w:t>MJPG Streamer</w:t>
      </w:r>
      <w:bookmarkEnd w:id="8"/>
    </w:p>
    <w:p w:rsidR="008235E9" w:rsidRPr="00810A2A" w:rsidRDefault="008235E9" w:rsidP="00810A2A">
      <w:pPr>
        <w:rPr>
          <w:lang w:val="en-US"/>
        </w:rPr>
      </w:pPr>
      <w:r w:rsidRPr="008235E9">
        <w:rPr>
          <w:lang w:val="en-US"/>
        </w:rPr>
        <w:t>Install necessary libraries:</w:t>
      </w:r>
    </w:p>
    <w:p w:rsidR="008235E9" w:rsidRPr="008235E9" w:rsidRDefault="008235E9" w:rsidP="0082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 subversion-tools libjpeg8-dev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imagemagick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fswebcam</w:t>
      </w:r>
      <w:proofErr w:type="spellEnd"/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 xml:space="preserve">Prepare and download </w:t>
      </w:r>
      <w:proofErr w:type="spellStart"/>
      <w:r w:rsidRPr="008235E9">
        <w:rPr>
          <w:lang w:val="en-US" w:eastAsia="de-AT"/>
        </w:rPr>
        <w:t>mjpg</w:t>
      </w:r>
      <w:proofErr w:type="spellEnd"/>
      <w:r w:rsidRPr="008235E9">
        <w:rPr>
          <w:lang w:val="en-US" w:eastAsia="de-AT"/>
        </w:rPr>
        <w:t>-streamer service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mkdir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-p /root/software/streaming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cd /root/software/streaming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svn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checkout svn://svn.code.sf.net/p/mjpg-streamer/code/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-streamer-code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Build the service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cd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-streamer-code/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-streamer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make</w:t>
      </w:r>
      <w:r w:rsidRPr="008235E9"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make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Run service</w:t>
      </w:r>
      <w:r w:rsidRPr="008235E9">
        <w:rPr>
          <w:lang w:val="en-US" w:eastAsia="de-AT"/>
        </w:rPr>
        <w:br/>
      </w: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./</w:t>
      </w:r>
      <w:proofErr w:type="spellStart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mjpg_streamer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i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"./input_uvc.so -n -y -f 15 -r 320x240" -o "./output_http.so -n -w ./www -p 8040"</w:t>
      </w:r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 xml:space="preserve">Works with Logitech C600! (Low-cost </w:t>
      </w:r>
      <w:proofErr w:type="spellStart"/>
      <w:proofErr w:type="gramStart"/>
      <w:r w:rsidRPr="008235E9">
        <w:rPr>
          <w:lang w:val="en-US" w:eastAsia="de-AT"/>
        </w:rPr>
        <w:t>chinese</w:t>
      </w:r>
      <w:proofErr w:type="spellEnd"/>
      <w:proofErr w:type="gramEnd"/>
      <w:r w:rsidRPr="008235E9">
        <w:rPr>
          <w:lang w:val="en-US" w:eastAsia="de-AT"/>
        </w:rPr>
        <w:t xml:space="preserve"> cams won't work.)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de-AT"/>
        </w:rPr>
        <w:t>Raspberry Pi Camera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upgrade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raspi-config</w:t>
      </w:r>
      <w:proofErr w:type="spellEnd"/>
      <w:proofErr w:type="gramEnd"/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>Edit configuration the following way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lang w:val="en-US" w:eastAsia="de-AT"/>
        </w:rPr>
        <w:br/>
      </w:r>
      <w:r w:rsidRPr="008235E9">
        <w:rPr>
          <w:i/>
          <w:iCs/>
          <w:lang w:val="en-US" w:eastAsia="de-AT"/>
        </w:rPr>
        <w:t>camera enable/disable camera support</w:t>
      </w:r>
      <w:r w:rsidRPr="008235E9">
        <w:rPr>
          <w:lang w:val="en-US" w:eastAsia="de-AT"/>
        </w:rPr>
        <w:br/>
        <w:t>Reboot afterwards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apt-get</w:t>
      </w:r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install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mplayer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netcat</w:t>
      </w:r>
      <w:proofErr w:type="spellEnd"/>
    </w:p>
    <w:p w:rsidR="008235E9" w:rsidRPr="008235E9" w:rsidRDefault="008235E9" w:rsidP="008235E9">
      <w:pPr>
        <w:rPr>
          <w:lang w:val="en-US" w:eastAsia="de-AT"/>
        </w:rPr>
      </w:pPr>
      <w:r w:rsidRPr="008235E9">
        <w:rPr>
          <w:lang w:val="en-US" w:eastAsia="de-AT"/>
        </w:rPr>
        <w:t>On client Linux computer: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-l -p 5001 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mplayer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-fps 18 -cache 1024 -</w:t>
      </w:r>
    </w:p>
    <w:p w:rsidR="008235E9" w:rsidRPr="006B03BC" w:rsidRDefault="008235E9" w:rsidP="008235E9">
      <w:pPr>
        <w:rPr>
          <w:lang w:val="en-US" w:eastAsia="de-AT"/>
        </w:rPr>
      </w:pPr>
      <w:r w:rsidRPr="006B03BC">
        <w:rPr>
          <w:lang w:val="en-US" w:eastAsia="de-AT"/>
        </w:rPr>
        <w:t>On Raspberry Pi:</w:t>
      </w:r>
    </w:p>
    <w:p w:rsidR="008235E9" w:rsidRPr="008235E9" w:rsidRDefault="008235E9" w:rsidP="008235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proofErr w:type="spellStart"/>
      <w:proofErr w:type="gram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raspivid</w:t>
      </w:r>
      <w:proofErr w:type="spellEnd"/>
      <w:proofErr w:type="gram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-t 999999 -o - 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[insert the IP address of the client] 5001</w:t>
      </w:r>
    </w:p>
    <w:p w:rsidR="005B3AF6" w:rsidRPr="00810A2A" w:rsidRDefault="008235E9" w:rsidP="00810A2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AT"/>
        </w:rPr>
      </w:pPr>
      <w:r w:rsidRPr="008235E9">
        <w:rPr>
          <w:lang w:val="en-US" w:eastAsia="de-AT"/>
        </w:rPr>
        <w:t>Nearly Lag-free</w:t>
      </w:r>
      <w:proofErr w:type="gramStart"/>
      <w:r w:rsidRPr="008235E9">
        <w:rPr>
          <w:lang w:val="en-US" w:eastAsia="de-AT"/>
        </w:rPr>
        <w:t>:</w:t>
      </w:r>
      <w:proofErr w:type="gramEnd"/>
      <w:r w:rsidRPr="008235E9">
        <w:rPr>
          <w:lang w:val="en-US" w:eastAsia="de-AT"/>
        </w:rPr>
        <w:br/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raspivid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-w 320 -h 240 -t 999999 -o - -fps 18 -b 5000000| </w:t>
      </w:r>
      <w:proofErr w:type="spellStart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>nc</w:t>
      </w:r>
      <w:proofErr w:type="spellEnd"/>
      <w:r w:rsidRPr="008235E9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10.52.200.82 5001</w:t>
      </w:r>
      <w:r w:rsidR="005B3AF6">
        <w:rPr>
          <w:lang w:val="en-US"/>
        </w:rPr>
        <w:br w:type="page"/>
      </w:r>
    </w:p>
    <w:p w:rsidR="008235E9" w:rsidRPr="006B03BC" w:rsidRDefault="008235E9" w:rsidP="00D63DAF">
      <w:pPr>
        <w:pStyle w:val="berschrift2"/>
        <w:rPr>
          <w:lang w:val="en-US"/>
        </w:rPr>
      </w:pPr>
      <w:bookmarkStart w:id="9" w:name="_Toc422386507"/>
      <w:r w:rsidRPr="006B03BC">
        <w:rPr>
          <w:lang w:val="en-US"/>
        </w:rPr>
        <w:lastRenderedPageBreak/>
        <w:t>Hardware</w:t>
      </w:r>
      <w:bookmarkEnd w:id="9"/>
    </w:p>
    <w:p w:rsidR="003C337F" w:rsidRPr="00D63DAF" w:rsidRDefault="003C337F" w:rsidP="00D63DAF">
      <w:pPr>
        <w:rPr>
          <w:b/>
          <w:lang w:val="en-US" w:eastAsia="de-AT"/>
        </w:rPr>
      </w:pPr>
      <w:r w:rsidRPr="00D63DAF">
        <w:rPr>
          <w:b/>
          <w:lang w:val="en-US" w:eastAsia="de-AT"/>
        </w:rPr>
        <w:t>GPIOs in Raspberry Pi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  A B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┌─────┐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3.3V 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5V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GPIO 2 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5V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03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3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04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4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14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05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15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06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18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27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08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23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09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3.3V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24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10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10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09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25</w:t>
      </w:r>
    </w:p>
    <w:p w:rsidR="003C337F" w:rsidRPr="006B03BC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12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11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6B03BC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8</w:t>
      </w:r>
    </w:p>
    <w:p w:rsidR="003C337F" w:rsidRPr="003C337F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>13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GND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 xml:space="preserve">│ o </w:t>
      </w:r>
      <w:proofErr w:type="spellStart"/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>o</w:t>
      </w:r>
      <w:proofErr w:type="spellEnd"/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 │</w:t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GPIO 7</w:t>
      </w:r>
    </w:p>
    <w:p w:rsidR="003C337F" w:rsidRPr="003C337F" w:rsidRDefault="003C337F" w:rsidP="003C337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3C337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└─────┘</w:t>
      </w:r>
    </w:p>
    <w:p w:rsidR="00D63DAF" w:rsidRDefault="00D63DAF" w:rsidP="00D63DAF">
      <w:pPr>
        <w:rPr>
          <w:lang w:val="en-US" w:eastAsia="de-AT"/>
        </w:rPr>
      </w:pPr>
    </w:p>
    <w:p w:rsidR="003C337F" w:rsidRPr="007E1C54" w:rsidRDefault="003C337F" w:rsidP="00D63DAF">
      <w:pPr>
        <w:rPr>
          <w:lang w:val="en-US"/>
        </w:rPr>
      </w:pPr>
      <w:r w:rsidRPr="00D63DAF">
        <w:rPr>
          <w:b/>
          <w:lang w:val="en-US" w:eastAsia="de-AT"/>
        </w:rPr>
        <w:t xml:space="preserve">GPIO to Motor </w:t>
      </w:r>
      <w:proofErr w:type="gramStart"/>
      <w:r w:rsidRPr="00D63DAF">
        <w:rPr>
          <w:b/>
          <w:lang w:val="en-US" w:eastAsia="de-AT"/>
        </w:rPr>
        <w:t>Connections</w:t>
      </w:r>
      <w:proofErr w:type="gramEnd"/>
      <w:r w:rsidR="00E27CD7">
        <w:rPr>
          <w:b/>
          <w:lang w:val="en-US" w:eastAsia="de-AT"/>
        </w:rPr>
        <w:br/>
      </w:r>
      <w:r w:rsidR="00E27CD7" w:rsidRPr="007E1C54">
        <w:rPr>
          <w:lang w:val="en-US"/>
        </w:rPr>
        <w:t>(See chapter about Motor Controller as well!)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01B Motor - 5V</w:t>
      </w:r>
      <w:r w:rsidRPr="003C337F">
        <w:rPr>
          <w:lang w:val="en-US" w:eastAsia="de-AT"/>
        </w:rPr>
        <w:br/>
        <w:t>03B Motor - GND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02A Motor Control Right Pin 2 - GPIO 2</w:t>
      </w:r>
      <w:r w:rsidRPr="003C337F">
        <w:rPr>
          <w:lang w:val="en-US" w:eastAsia="de-AT"/>
        </w:rPr>
        <w:br/>
        <w:t>03A Motor Control Right Pin 1 - GPIO 3</w:t>
      </w:r>
    </w:p>
    <w:p w:rsidR="003C337F" w:rsidRPr="003C337F" w:rsidRDefault="003C337F" w:rsidP="00D63DAF">
      <w:pPr>
        <w:rPr>
          <w:lang w:val="en-US" w:eastAsia="de-AT"/>
        </w:rPr>
      </w:pPr>
      <w:r w:rsidRPr="003C337F">
        <w:rPr>
          <w:lang w:val="en-US" w:eastAsia="de-AT"/>
        </w:rPr>
        <w:t>06A Motor Control Left Pin 2 - GPIO 17</w:t>
      </w:r>
      <w:r w:rsidRPr="003C337F">
        <w:rPr>
          <w:lang w:val="en-US" w:eastAsia="de-AT"/>
        </w:rPr>
        <w:br/>
        <w:t>07A Motor Control Left Pin 1 - GPIO 27</w:t>
      </w:r>
    </w:p>
    <w:p w:rsidR="00D63DAF" w:rsidRPr="006B03BC" w:rsidRDefault="00D63DAF">
      <w:pPr>
        <w:rPr>
          <w:rFonts w:ascii="Arial" w:eastAsiaTheme="majorEastAsia" w:hAnsi="Arial" w:cstheme="majorBidi"/>
          <w:b/>
          <w:bCs/>
          <w:szCs w:val="26"/>
          <w:lang w:val="en-US"/>
        </w:rPr>
      </w:pPr>
    </w:p>
    <w:p w:rsidR="005B3AF6" w:rsidRPr="00810A2A" w:rsidRDefault="005B3AF6">
      <w:pPr>
        <w:rPr>
          <w:rFonts w:ascii="Arial" w:eastAsiaTheme="majorEastAsia" w:hAnsi="Arial" w:cstheme="majorBidi"/>
          <w:b/>
          <w:bCs/>
          <w:szCs w:val="26"/>
          <w:lang w:val="en-US"/>
        </w:rPr>
      </w:pPr>
      <w:r w:rsidRPr="00810A2A">
        <w:rPr>
          <w:lang w:val="en-US"/>
        </w:rPr>
        <w:br w:type="page"/>
      </w:r>
    </w:p>
    <w:p w:rsidR="00D63DAF" w:rsidRPr="00D63DAF" w:rsidRDefault="005B3AF6" w:rsidP="00D63DAF">
      <w:pPr>
        <w:pStyle w:val="berschrift2"/>
        <w:rPr>
          <w:lang w:val="en-US"/>
        </w:rPr>
      </w:pPr>
      <w:bookmarkStart w:id="10" w:name="_Toc422386508"/>
      <w:r>
        <w:rPr>
          <w:lang w:val="en-US"/>
        </w:rPr>
        <w:lastRenderedPageBreak/>
        <w:t>Motor Control</w:t>
      </w:r>
      <w:r w:rsidR="00E27CD7">
        <w:rPr>
          <w:lang w:val="en-US"/>
        </w:rPr>
        <w:t xml:space="preserve"> Program</w:t>
      </w:r>
      <w:bookmarkEnd w:id="10"/>
    </w:p>
    <w:p w:rsidR="00D63DAF" w:rsidRPr="00D63DAF" w:rsidRDefault="00D63DAF" w:rsidP="00D63DAF">
      <w:pPr>
        <w:rPr>
          <w:lang w:val="en-US"/>
        </w:rPr>
      </w:pPr>
      <w:r w:rsidRPr="00D63DAF">
        <w:rPr>
          <w:lang w:val="en-US"/>
        </w:rPr>
        <w:t>This is the p</w:t>
      </w:r>
      <w:r>
        <w:rPr>
          <w:lang w:val="en-US"/>
        </w:rPr>
        <w:t>ython script to run the motors (</w:t>
      </w:r>
      <w:r w:rsidRPr="00D63DAF">
        <w:rPr>
          <w:lang w:val="en-US"/>
        </w:rPr>
        <w:t>raspbot.py</w:t>
      </w:r>
      <w:r>
        <w:rPr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#!/usr/bin/python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 Motor Left: 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01: Port 13 = GPIO 27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02: Port 11 = GPIO 17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Motor Right: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proofErr w:type="gramStart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</w:t>
      </w:r>
      <w:proofErr w:type="gramEnd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01: Port 5 = GPIO 03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 Pin 02: Port 3 = GPIO 02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Imports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RPi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GPIO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time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sys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import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Initial setup and basic methods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# </w:t>
      </w:r>
      <w:proofErr w:type="gramStart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If</w:t>
      </w:r>
      <w:proofErr w:type="gramEnd"/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 xml:space="preserve"> Joystick has control over movement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hasControl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GPIO Pins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11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5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Address for Joystick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0x16c0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0x27dc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dev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find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idVendor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joyVendor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idProduct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joyProduct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interface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endpoint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][(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)][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Main function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main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raspbot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KeyboardInterrupt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pass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finally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cleanup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RaspBot Logic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raspbot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initAll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time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sleep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0E7715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0E7715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stopAll</w:t>
      </w:r>
      <w:r w:rsidRPr="000E7715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0E7715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0E7715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lastRenderedPageBreak/>
        <w:t># Initialize all devices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initAll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"Init GPIOs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setmode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BOARD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setup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"Init USB Joystick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endpoint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"Joystick endpoint not found!"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raise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ValueError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'Device endpoint not found'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is_kernel_driver_active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tell the kernel to detach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detach_kernel_driver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claim the device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util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claim_interface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interface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Movement commands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stopMovement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Moving loop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"Starting moving loop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runIt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while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runIt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try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data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dev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read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endpoint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bEndpointAddress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endpoint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wMaxPacketSize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runIt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moveBot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except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usb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core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USBError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as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data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None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args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'Operation timed out'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continue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lastRenderedPageBreak/>
        <w:t># One move for the bot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moveBot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global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vButton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data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[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3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]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128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or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128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stopMovement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vVertical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255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0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elif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vHorizontal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255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            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moveLeftForward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moveRightBackward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vButton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00"/>
          <w:sz w:val="20"/>
          <w:szCs w:val="20"/>
          <w:highlight w:val="white"/>
          <w:lang w:val="en-US"/>
        </w:rPr>
        <w:t>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 xml:space="preserve"> hasControl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not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hasControl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return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True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Stop all GPIOs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def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FF00FF"/>
          <w:sz w:val="20"/>
          <w:szCs w:val="20"/>
          <w:highlight w:val="white"/>
          <w:lang w:val="en-US"/>
        </w:rPr>
        <w:t>stopAll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print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"Full stop ..."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motorLeftPin02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motorRightPin01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ab/>
        <w:t>gpio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output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motorRightPin02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,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False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)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 Call main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8000"/>
          <w:sz w:val="20"/>
          <w:szCs w:val="20"/>
          <w:highlight w:val="white"/>
          <w:lang w:val="en-US"/>
        </w:rPr>
        <w:t>#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b/>
          <w:bCs/>
          <w:color w:val="0000FF"/>
          <w:sz w:val="20"/>
          <w:szCs w:val="20"/>
          <w:highlight w:val="white"/>
          <w:lang w:val="en-US"/>
        </w:rPr>
        <w:t>if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__name__ 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==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</w:t>
      </w:r>
      <w:r w:rsidRPr="007E1C54">
        <w:rPr>
          <w:rFonts w:ascii="Courier New" w:hAnsi="Courier New" w:cs="Courier New"/>
          <w:color w:val="808080"/>
          <w:sz w:val="20"/>
          <w:szCs w:val="20"/>
          <w:highlight w:val="white"/>
          <w:lang w:val="en-US"/>
        </w:rPr>
        <w:t>"__main__"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:</w:t>
      </w:r>
    </w:p>
    <w:p w:rsidR="007E1C54" w:rsidRPr="007E1C54" w:rsidRDefault="007E1C54" w:rsidP="007E1C5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</w:pP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 xml:space="preserve">    sys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.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exit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</w:t>
      </w:r>
      <w:r w:rsidRPr="007E1C54">
        <w:rPr>
          <w:rFonts w:ascii="Courier New" w:hAnsi="Courier New" w:cs="Courier New"/>
          <w:color w:val="000000"/>
          <w:sz w:val="20"/>
          <w:szCs w:val="20"/>
          <w:highlight w:val="white"/>
          <w:lang w:val="en-US"/>
        </w:rPr>
        <w:t>main</w:t>
      </w:r>
      <w:r w:rsidRPr="007E1C54">
        <w:rPr>
          <w:rFonts w:ascii="Courier New" w:hAnsi="Courier New" w:cs="Courier New"/>
          <w:b/>
          <w:bCs/>
          <w:color w:val="000080"/>
          <w:sz w:val="20"/>
          <w:szCs w:val="20"/>
          <w:highlight w:val="white"/>
          <w:lang w:val="en-US"/>
        </w:rPr>
        <w:t>())</w:t>
      </w:r>
    </w:p>
    <w:p w:rsidR="00D63DAF" w:rsidRDefault="00D63DAF" w:rsidP="008235E9">
      <w:pPr>
        <w:rPr>
          <w:lang w:val="en-US"/>
        </w:rPr>
      </w:pPr>
    </w:p>
    <w:p w:rsidR="00D63DAF" w:rsidRDefault="00D63DAF" w:rsidP="00D63DAF">
      <w:pPr>
        <w:pStyle w:val="berschrift2"/>
        <w:rPr>
          <w:lang w:val="en-US"/>
        </w:rPr>
      </w:pPr>
      <w:bookmarkStart w:id="11" w:name="_Toc422386509"/>
      <w:proofErr w:type="spellStart"/>
      <w:proofErr w:type="gramStart"/>
      <w:r>
        <w:rPr>
          <w:lang w:val="en-US"/>
        </w:rPr>
        <w:t>pyUSB</w:t>
      </w:r>
      <w:bookmarkEnd w:id="11"/>
      <w:proofErr w:type="spellEnd"/>
      <w:proofErr w:type="gramEnd"/>
    </w:p>
    <w:p w:rsidR="00D63DAF" w:rsidRPr="00D63DAF" w:rsidRDefault="00D63DAF" w:rsidP="00D63DAF">
      <w:pPr>
        <w:rPr>
          <w:lang w:val="en-US"/>
        </w:rPr>
      </w:pPr>
      <w:r>
        <w:rPr>
          <w:lang w:val="en-US"/>
        </w:rPr>
        <w:t>Settings for simple Joystick (not part of package)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'B', [1, 128, 128, 0]) 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IDLE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lastRenderedPageBreak/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 xml:space="preserve">'B', [1, 128, 0, 0]) 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UP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128, 255,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DOWN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255, 128,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RIGHT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0, 128, 0])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LEFT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proofErr w:type="gramStart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</w:t>
      </w:r>
      <w:proofErr w:type="gramEnd"/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>'B', [1, 128, 128, 1])</w:t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D63DAF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BOTTON</w:t>
      </w:r>
    </w:p>
    <w:p w:rsidR="00D63DAF" w:rsidRPr="00D63DAF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D63DAF" w:rsidRPr="007E1C54" w:rsidRDefault="00D63DAF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>array('B', [1, 0, 0, 0])</w:t>
      </w: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</w:r>
      <w:r w:rsidRPr="007E1C54">
        <w:rPr>
          <w:rFonts w:ascii="Courier New" w:eastAsia="Times New Roman" w:hAnsi="Courier New" w:cs="Courier New"/>
          <w:sz w:val="20"/>
          <w:szCs w:val="20"/>
          <w:lang w:val="en-US" w:eastAsia="de-AT"/>
        </w:rPr>
        <w:tab/>
        <w:t>→ UP LEFT</w:t>
      </w:r>
    </w:p>
    <w:p w:rsidR="00810A2A" w:rsidRPr="007E1C54" w:rsidRDefault="00810A2A" w:rsidP="00D63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de-AT"/>
        </w:rPr>
      </w:pPr>
    </w:p>
    <w:p w:rsidR="00347010" w:rsidRDefault="00347010" w:rsidP="00347010">
      <w:pPr>
        <w:rPr>
          <w:lang w:val="en-US"/>
        </w:rPr>
      </w:pPr>
      <w:r>
        <w:rPr>
          <w:lang w:val="en-US"/>
        </w:rPr>
        <w:br w:type="page"/>
      </w:r>
    </w:p>
    <w:p w:rsidR="00E27CD7" w:rsidRPr="00E27CD7" w:rsidRDefault="00E27CD7">
      <w:pPr>
        <w:rPr>
          <w:lang w:val="en-US"/>
        </w:rPr>
      </w:pPr>
      <w:r w:rsidRPr="00E27CD7">
        <w:rPr>
          <w:rFonts w:ascii="Arial" w:eastAsiaTheme="majorEastAsia" w:hAnsi="Arial" w:cstheme="majorBidi"/>
          <w:b/>
          <w:bCs/>
          <w:szCs w:val="26"/>
          <w:lang w:val="en-US"/>
        </w:rPr>
        <w:lastRenderedPageBreak/>
        <w:t xml:space="preserve">Motor Controller </w:t>
      </w:r>
      <w:r w:rsidRPr="00E27CD7">
        <w:rPr>
          <w:rFonts w:ascii="Arial" w:eastAsiaTheme="majorEastAsia" w:hAnsi="Arial" w:cstheme="majorBidi"/>
          <w:bCs/>
          <w:szCs w:val="26"/>
          <w:lang w:val="en-US"/>
        </w:rPr>
        <w:t>(</w:t>
      </w:r>
      <w:r w:rsidRPr="00E27CD7">
        <w:rPr>
          <w:lang w:val="en-US"/>
        </w:rPr>
        <w:t xml:space="preserve">cheap Chinese part </w:t>
      </w:r>
      <w:r>
        <w:rPr>
          <w:lang w:val="en-US"/>
        </w:rPr>
        <w:t>for 3-4€)</w:t>
      </w:r>
    </w:p>
    <w:p w:rsidR="00E27CD7" w:rsidRPr="000E2FA2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b/>
          <w:color w:val="333333"/>
          <w:lang w:val="en"/>
        </w:rPr>
      </w:pPr>
      <w:r w:rsidRPr="000E2FA2">
        <w:rPr>
          <w:rStyle w:val="hps"/>
          <w:rFonts w:ascii="Arial" w:hAnsi="Arial" w:cs="Arial"/>
          <w:b/>
          <w:color w:val="333333"/>
          <w:lang w:val="en"/>
        </w:rPr>
        <w:t>Instructions for use</w:t>
      </w:r>
      <w:r w:rsidRPr="000E2FA2">
        <w:rPr>
          <w:rStyle w:val="shorttext"/>
          <w:rFonts w:eastAsiaTheme="majorEastAsia" w:cs="Arial"/>
          <w:b/>
          <w:color w:val="333333"/>
          <w:lang w:val="en"/>
        </w:rPr>
        <w:t>:</w:t>
      </w:r>
    </w:p>
    <w:p w:rsidR="00E27CD7" w:rsidRDefault="00E27CD7" w:rsidP="00E27CD7">
      <w:pPr>
        <w:pStyle w:val="StandardWeb"/>
        <w:shd w:val="clear" w:color="auto" w:fill="FFFFFF"/>
        <w:rPr>
          <w:rStyle w:val="hps"/>
          <w:rFonts w:ascii="Arial" w:hAnsi="Arial" w:cs="Arial"/>
          <w:color w:val="333333"/>
          <w:lang w:val="en"/>
        </w:rPr>
      </w:pPr>
      <w:r>
        <w:rPr>
          <w:rStyle w:val="hps"/>
          <w:rFonts w:ascii="Arial" w:hAnsi="Arial" w:cs="Arial"/>
          <w:color w:val="333333"/>
          <w:lang w:val="en"/>
        </w:rPr>
        <w:t>ENA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ENB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board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is high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effective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here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refers to the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level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TTL</w:t>
      </w:r>
      <w:r>
        <w:rPr>
          <w:rStyle w:val="hps"/>
          <w:rFonts w:ascii="Arial" w:hAnsi="Arial" w:cs="Arial" w:hint="eastAsia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level</w:t>
      </w:r>
      <w:r>
        <w:rPr>
          <w:rStyle w:val="hps"/>
          <w:rFonts w:ascii="Arial" w:hAnsi="Arial" w:cs="Arial" w:hint="eastAsia"/>
          <w:color w:val="333333"/>
          <w:lang w:val="en"/>
        </w:rPr>
        <w:t>.</w:t>
      </w:r>
    </w:p>
    <w:p w:rsidR="00E27CD7" w:rsidRPr="00E27CD7" w:rsidRDefault="00E27CD7" w:rsidP="00E27CD7">
      <w:pPr>
        <w:pStyle w:val="StandardWeb"/>
        <w:shd w:val="clear" w:color="auto" w:fill="FFFFFF"/>
        <w:rPr>
          <w:rStyle w:val="Fett"/>
          <w:rFonts w:ascii="SimHei" w:eastAsia="SimHei"/>
          <w:color w:val="FF0000"/>
          <w:sz w:val="27"/>
          <w:szCs w:val="27"/>
          <w:lang w:val="en-US"/>
        </w:rPr>
      </w:pPr>
      <w:r>
        <w:rPr>
          <w:rStyle w:val="hps"/>
          <w:rFonts w:ascii="Arial" w:hAnsi="Arial" w:cs="Arial"/>
          <w:color w:val="333333"/>
          <w:lang w:val="en"/>
        </w:rPr>
        <w:t>ENA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A1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A2,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Enable</w:t>
      </w:r>
      <w:r>
        <w:rPr>
          <w:rFonts w:ascii="Arial" w:hAnsi="Arial" w:cs="Arial"/>
          <w:color w:val="333333"/>
          <w:lang w:val="en"/>
        </w:rPr>
        <w:t xml:space="preserve">, ENB </w:t>
      </w:r>
      <w:r>
        <w:rPr>
          <w:rStyle w:val="hps"/>
          <w:rFonts w:ascii="Arial" w:hAnsi="Arial" w:cs="Arial"/>
          <w:color w:val="333333"/>
          <w:lang w:val="en"/>
        </w:rPr>
        <w:t>for the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B1 and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IB2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enable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end</w:t>
      </w:r>
      <w:r w:rsidRPr="000E2FA2">
        <w:rPr>
          <w:rStyle w:val="Fet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BJ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then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stepping motor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common.</w:t>
      </w:r>
      <w:r w:rsidRPr="00E27CD7">
        <w:rPr>
          <w:rFonts w:ascii="SimHei" w:eastAsia="SimHei"/>
          <w:b/>
          <w:bCs/>
          <w:color w:val="FF0000"/>
          <w:sz w:val="27"/>
          <w:szCs w:val="27"/>
          <w:lang w:val="en-US"/>
        </w:rPr>
        <w:br/>
      </w:r>
      <w:r>
        <w:rPr>
          <w:rStyle w:val="hps"/>
          <w:rFonts w:ascii="Arial" w:hAnsi="Arial" w:cs="Arial"/>
          <w:color w:val="333333"/>
          <w:lang w:val="en"/>
        </w:rPr>
        <w:t>Stepper motor control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logic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as follows, where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A, B, C, 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four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coils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of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 stepper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motor</w:t>
      </w:r>
      <w:r>
        <w:rPr>
          <w:rFonts w:ascii="Arial" w:hAnsi="Arial" w:cs="Arial"/>
          <w:color w:val="333333"/>
          <w:lang w:val="en"/>
        </w:rPr>
        <w:t xml:space="preserve">, </w:t>
      </w:r>
      <w:r>
        <w:rPr>
          <w:rStyle w:val="hps"/>
          <w:rFonts w:ascii="Arial" w:hAnsi="Arial" w:cs="Arial"/>
          <w:color w:val="333333"/>
          <w:lang w:val="en"/>
        </w:rPr>
        <w:t>said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there is a current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of 1</w:t>
      </w:r>
      <w:r>
        <w:rPr>
          <w:rFonts w:ascii="Arial" w:hAnsi="Arial" w:cs="Arial"/>
          <w:color w:val="333333"/>
          <w:lang w:val="en"/>
        </w:rPr>
        <w:t xml:space="preserve">, 0 </w:t>
      </w:r>
      <w:r>
        <w:rPr>
          <w:rStyle w:val="hps"/>
          <w:rFonts w:ascii="Arial" w:hAnsi="Arial" w:cs="Arial"/>
          <w:color w:val="333333"/>
          <w:lang w:val="en"/>
        </w:rPr>
        <w:t>means no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current flow.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Coil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connection</w:t>
      </w:r>
      <w:r>
        <w:rPr>
          <w:rFonts w:ascii="Arial" w:hAnsi="Arial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is shown below</w:t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>
        <w:rPr>
          <w:rStyle w:val="hps"/>
          <w:rFonts w:ascii="Arial" w:hAnsi="Arial" w:cs="Arial"/>
          <w:color w:val="333333"/>
          <w:lang w:val="en"/>
        </w:rPr>
        <w:t>Example of</w:t>
      </w:r>
      <w:r>
        <w:rPr>
          <w:rStyle w:val="shorttext"/>
          <w:rFonts w:eastAsiaTheme="majorEastAsia" w:cs="Arial"/>
          <w:color w:val="333333"/>
          <w:lang w:val="en"/>
        </w:rPr>
        <w:t xml:space="preserve"> </w:t>
      </w:r>
      <w:r>
        <w:rPr>
          <w:rStyle w:val="hps"/>
          <w:rFonts w:ascii="Arial" w:hAnsi="Arial" w:cs="Arial"/>
          <w:color w:val="333333"/>
          <w:lang w:val="en"/>
        </w:rPr>
        <w:t>a four</w:t>
      </w:r>
      <w:r>
        <w:rPr>
          <w:rStyle w:val="shorttext"/>
          <w:rFonts w:eastAsiaTheme="majorEastAsia" w:cs="Arial"/>
          <w:color w:val="333333"/>
          <w:lang w:val="en"/>
        </w:rPr>
        <w:t>-phase stepper motor</w:t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 w:rsidRPr="000E2FA2">
        <w:rPr>
          <w:rStyle w:val="shorttext"/>
          <w:rFonts w:eastAsiaTheme="majorEastAsia" w:cs="Arial" w:hint="eastAsia"/>
          <w:noProof/>
          <w:color w:val="333333"/>
        </w:rPr>
        <w:drawing>
          <wp:inline distT="0" distB="0" distL="0" distR="0">
            <wp:extent cx="4908550" cy="1752600"/>
            <wp:effectExtent l="0" t="0" r="6350" b="0"/>
            <wp:docPr id="8" name="Grafik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  <w:rPr>
          <w:rStyle w:val="shorttext"/>
          <w:rFonts w:eastAsiaTheme="majorEastAsia" w:cs="Arial"/>
          <w:color w:val="333333"/>
          <w:lang w:val="en"/>
        </w:rPr>
      </w:pPr>
      <w:r w:rsidRPr="000E2FA2">
        <w:rPr>
          <w:rStyle w:val="shorttext"/>
          <w:rFonts w:eastAsiaTheme="majorEastAsia" w:cs="Arial" w:hint="eastAsia"/>
          <w:noProof/>
          <w:color w:val="333333"/>
        </w:rPr>
        <w:drawing>
          <wp:inline distT="0" distB="0" distL="0" distR="0">
            <wp:extent cx="4502150" cy="3384748"/>
            <wp:effectExtent l="0" t="0" r="0" b="6350"/>
            <wp:docPr id="4" name="Grafik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03" cy="3404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</w:pPr>
      <w:r w:rsidRPr="000E2FA2">
        <w:rPr>
          <w:rStyle w:val="shorttext"/>
          <w:rFonts w:eastAsiaTheme="majorEastAsia" w:cs="Arial" w:hint="eastAsia"/>
          <w:noProof/>
          <w:color w:val="333333"/>
        </w:rPr>
        <w:lastRenderedPageBreak/>
        <w:drawing>
          <wp:inline distT="0" distB="0" distL="0" distR="0">
            <wp:extent cx="3621186" cy="3778250"/>
            <wp:effectExtent l="0" t="0" r="0" b="0"/>
            <wp:docPr id="3" name="Grafik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253" cy="37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CD7" w:rsidRDefault="00E27CD7" w:rsidP="00E27CD7">
      <w:pPr>
        <w:pStyle w:val="StandardWeb"/>
        <w:shd w:val="clear" w:color="auto" w:fill="FFFFFF"/>
      </w:pPr>
      <w:r>
        <w:t xml:space="preserve">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>:</w:t>
      </w:r>
    </w:p>
    <w:p w:rsidR="00E27CD7" w:rsidRDefault="00E27CD7" w:rsidP="00E27CD7">
      <w:r>
        <w:rPr>
          <w:noProof/>
          <w:lang w:eastAsia="de-AT"/>
        </w:rPr>
        <w:drawing>
          <wp:anchor distT="0" distB="0" distL="114300" distR="114300" simplePos="0" relativeHeight="251663360" behindDoc="1" locked="0" layoutInCell="1" allowOverlap="1" wp14:anchorId="06626618" wp14:editId="0103812E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59450" cy="3036570"/>
            <wp:effectExtent l="0" t="0" r="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27CD7" w:rsidRPr="00E27CD7" w:rsidRDefault="00E27CD7">
      <w:pPr>
        <w:rPr>
          <w:lang w:val="en-US"/>
        </w:rPr>
      </w:pPr>
      <w:r w:rsidRPr="00E27CD7">
        <w:rPr>
          <w:lang w:val="en-US"/>
        </w:rPr>
        <w:br w:type="page"/>
      </w:r>
    </w:p>
    <w:p w:rsidR="00347010" w:rsidRDefault="00347010" w:rsidP="00347010">
      <w:pPr>
        <w:pStyle w:val="berschrift2"/>
      </w:pPr>
      <w:bookmarkStart w:id="12" w:name="_Toc422386510"/>
      <w:r>
        <w:lastRenderedPageBreak/>
        <w:t>Projektaufgaben (</w:t>
      </w:r>
      <w:proofErr w:type="spellStart"/>
      <w:r>
        <w:t>ger</w:t>
      </w:r>
      <w:proofErr w:type="spellEnd"/>
      <w:r>
        <w:t>)</w:t>
      </w:r>
      <w:bookmarkEnd w:id="12"/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Server – Client</w:t>
      </w:r>
      <w:r w:rsidRPr="00110BBE">
        <w:rPr>
          <w:b/>
        </w:rPr>
        <w:br/>
      </w:r>
      <w:r>
        <w:t>Dieser Teil soll eine Server - Client sein. Ich stelle mir ein Nachrichtensystem vor. Am Server meldet sich der Client(Roboter) an. Ein "Operator" meldet sich auch am Server an und sieht alle verfügbaren Roboter- und kann die Steuerung übernehmen. Ich dachte an eine Art STOMP System, bin aber für Vorschläge offen!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Webauftritt &amp; Client</w:t>
      </w:r>
      <w:r w:rsidRPr="00110BBE">
        <w:rPr>
          <w:b/>
        </w:rPr>
        <w:br/>
      </w:r>
      <w:proofErr w:type="spellStart"/>
      <w:r>
        <w:t>DerRoboter</w:t>
      </w:r>
      <w:proofErr w:type="spellEnd"/>
      <w:r>
        <w:t xml:space="preserve"> wird über einen Server gesteuert. Auf diesem Server soll auch eine Website dafür sein. Die Steuerung soll auch über einen HTML5/CSS3/JS Client geschehen!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A/V Streaming</w:t>
      </w:r>
      <w:r w:rsidRPr="00110BBE">
        <w:rPr>
          <w:b/>
        </w:rPr>
        <w:br/>
      </w:r>
      <w:r>
        <w:t xml:space="preserve">Die ersten beiden Aufgaben beinhalten einen Server, einen Client, die Steuerung und den Webauftritt. jetzt braucht der Roboter noch Audio/Video Streaming- damit man ihn von überall steuern kann und sieht/hört, was </w:t>
      </w:r>
      <w:proofErr w:type="spellStart"/>
      <w:r>
        <w:t>drumherum</w:t>
      </w:r>
      <w:proofErr w:type="spellEnd"/>
      <w:r>
        <w:t xml:space="preserve"> los ist....</w:t>
      </w:r>
    </w:p>
    <w:p w:rsidR="00347010" w:rsidRDefault="00347010" w:rsidP="00347010">
      <w:pPr>
        <w:pStyle w:val="StandardWeb"/>
        <w:numPr>
          <w:ilvl w:val="0"/>
          <w:numId w:val="18"/>
        </w:numPr>
      </w:pPr>
      <w:r w:rsidRPr="00110BBE">
        <w:rPr>
          <w:b/>
        </w:rPr>
        <w:t>Sensorik</w:t>
      </w:r>
      <w:r w:rsidRPr="00110BBE">
        <w:rPr>
          <w:b/>
        </w:rPr>
        <w:br/>
      </w:r>
      <w:r>
        <w:t xml:space="preserve">Der Roboter sollte mit den ersten paar Projekten der Liste voll steuerbar sein. Wenn man allerdings eine autonome Steuerung will (Der </w:t>
      </w:r>
      <w:proofErr w:type="spellStart"/>
      <w:r>
        <w:t>Robit</w:t>
      </w:r>
      <w:proofErr w:type="spellEnd"/>
      <w:r>
        <w:t xml:space="preserve"> fährt alleine wohin...), dann braucht man zusätzliche Sensoren, damit er niemanden überrollt... (Wenn der Robot größer wär- ein Problem).</w:t>
      </w:r>
    </w:p>
    <w:p w:rsidR="00347010" w:rsidRDefault="00347010" w:rsidP="00347010">
      <w:pPr>
        <w:pStyle w:val="StandardWeb"/>
      </w:pPr>
      <w:r>
        <w:t xml:space="preserve">Jede Teilaufgabe ist für ein Team von 1-2 Studierenden gedacht- </w:t>
      </w:r>
      <w:proofErr w:type="spellStart"/>
      <w:r>
        <w:t>insegsamt</w:t>
      </w:r>
      <w:proofErr w:type="spellEnd"/>
      <w:r>
        <w:t xml:space="preserve"> bilden alle Teams ein großes Projektteam.</w:t>
      </w:r>
    </w:p>
    <w:p w:rsidR="00810A2A" w:rsidRPr="00347010" w:rsidRDefault="00810A2A" w:rsidP="00810A2A">
      <w:pPr>
        <w:rPr>
          <w:rFonts w:ascii="Arial" w:eastAsiaTheme="majorEastAsia" w:hAnsi="Arial" w:cstheme="majorBidi"/>
          <w:b/>
          <w:bCs/>
          <w:szCs w:val="26"/>
        </w:rPr>
      </w:pPr>
    </w:p>
    <w:sectPr w:rsidR="00810A2A" w:rsidRPr="00347010" w:rsidSect="005A27B1">
      <w:type w:val="continuous"/>
      <w:pgSz w:w="11906" w:h="16838" w:code="9"/>
      <w:pgMar w:top="2268" w:right="1418" w:bottom="1985" w:left="1418" w:header="851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2681" w:rsidRDefault="00B32681" w:rsidP="00B20A96">
      <w:pPr>
        <w:spacing w:after="0" w:line="240" w:lineRule="auto"/>
      </w:pPr>
      <w:r>
        <w:separator/>
      </w:r>
    </w:p>
  </w:endnote>
  <w:endnote w:type="continuationSeparator" w:id="0">
    <w:p w:rsidR="00B32681" w:rsidRDefault="00B32681" w:rsidP="00B20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Pr="00984851" w:rsidRDefault="00D63DAF">
    <w:pPr>
      <w:pStyle w:val="Fuzeile"/>
      <w:rPr>
        <w:sz w:val="24"/>
        <w:szCs w:val="24"/>
      </w:rPr>
    </w:pPr>
    <w:r>
      <w:rPr>
        <w:noProof/>
        <w:lang w:eastAsia="de-AT"/>
      </w:rPr>
      <w:drawing>
        <wp:inline distT="0" distB="0" distL="0" distR="0" wp14:anchorId="365823D7" wp14:editId="6E63CD4A">
          <wp:extent cx="612522" cy="437515"/>
          <wp:effectExtent l="0" t="0" r="0" b="635"/>
          <wp:docPr id="21" name="Grafik 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T+K_INSTITUTE LOGO GRÜNaufTRANSPARENT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27559" cy="44825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7B1929">
      <w:rPr>
        <w:sz w:val="24"/>
        <w:szCs w:val="24"/>
      </w:rPr>
      <w:tab/>
    </w:r>
    <w:r>
      <w:rPr>
        <w:sz w:val="24"/>
        <w:szCs w:val="24"/>
      </w:rPr>
      <w:tab/>
    </w:r>
    <w:r w:rsidR="005B3AF6">
      <w:rPr>
        <w:sz w:val="24"/>
        <w:szCs w:val="24"/>
      </w:rPr>
      <w:t>Page</w:t>
    </w:r>
    <w:r w:rsidRPr="007B1929">
      <w:rPr>
        <w:sz w:val="24"/>
        <w:szCs w:val="24"/>
      </w:rPr>
      <w:t xml:space="preserve"> </w:t>
    </w:r>
    <w:r w:rsidRPr="007B1929">
      <w:rPr>
        <w:sz w:val="24"/>
        <w:szCs w:val="24"/>
      </w:rPr>
      <w:fldChar w:fldCharType="begin"/>
    </w:r>
    <w:r w:rsidRPr="007B1929">
      <w:rPr>
        <w:sz w:val="24"/>
        <w:szCs w:val="24"/>
      </w:rPr>
      <w:instrText xml:space="preserve"> PAGE   \* MERGEFORMAT </w:instrText>
    </w:r>
    <w:r w:rsidRPr="007B1929">
      <w:rPr>
        <w:sz w:val="24"/>
        <w:szCs w:val="24"/>
      </w:rPr>
      <w:fldChar w:fldCharType="separate"/>
    </w:r>
    <w:r w:rsidR="00CC5DE4">
      <w:rPr>
        <w:noProof/>
        <w:sz w:val="24"/>
        <w:szCs w:val="24"/>
      </w:rPr>
      <w:t>2</w:t>
    </w:r>
    <w:r w:rsidRPr="007B1929">
      <w:rPr>
        <w:sz w:val="24"/>
        <w:szCs w:val="24"/>
      </w:rPr>
      <w:fldChar w:fldCharType="end"/>
    </w:r>
    <w:r w:rsidRPr="007B1929">
      <w:rPr>
        <w:sz w:val="24"/>
        <w:szCs w:val="24"/>
      </w:rPr>
      <w:t xml:space="preserve"> </w:t>
    </w:r>
    <w:proofErr w:type="spellStart"/>
    <w:r w:rsidR="005B3AF6">
      <w:rPr>
        <w:sz w:val="24"/>
        <w:szCs w:val="24"/>
      </w:rPr>
      <w:t>of</w:t>
    </w:r>
    <w:proofErr w:type="spellEnd"/>
    <w:r w:rsidRPr="007B1929">
      <w:rPr>
        <w:sz w:val="24"/>
        <w:szCs w:val="24"/>
      </w:rPr>
      <w:t xml:space="preserve"> </w:t>
    </w:r>
    <w:fldSimple w:instr=" NUMPAGES   \* MERGEFORMAT ">
      <w:r w:rsidR="00CC5DE4" w:rsidRPr="00CC5DE4">
        <w:rPr>
          <w:noProof/>
          <w:sz w:val="24"/>
          <w:szCs w:val="24"/>
        </w:rPr>
        <w:t>16</w:t>
      </w:r>
    </w:fldSimple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Pr="007B1929" w:rsidRDefault="00D63DAF">
    <w:pPr>
      <w:pStyle w:val="Fuzeile"/>
      <w:rPr>
        <w:sz w:val="24"/>
        <w:szCs w:val="24"/>
      </w:rPr>
    </w:pPr>
    <w:r w:rsidRPr="007B1929">
      <w:rPr>
        <w:sz w:val="24"/>
        <w:szCs w:val="24"/>
      </w:rPr>
      <w:tab/>
    </w:r>
    <w:r>
      <w:rPr>
        <w:sz w:val="24"/>
        <w:szCs w:val="24"/>
      </w:rPr>
      <w:tab/>
    </w:r>
    <w:r w:rsidRPr="007B1929">
      <w:rPr>
        <w:sz w:val="24"/>
        <w:szCs w:val="24"/>
      </w:rPr>
      <w:t xml:space="preserve">Seite </w:t>
    </w:r>
    <w:r w:rsidRPr="007B1929">
      <w:rPr>
        <w:sz w:val="24"/>
        <w:szCs w:val="24"/>
      </w:rPr>
      <w:fldChar w:fldCharType="begin"/>
    </w:r>
    <w:r w:rsidRPr="007B1929">
      <w:rPr>
        <w:sz w:val="24"/>
        <w:szCs w:val="24"/>
      </w:rPr>
      <w:instrText xml:space="preserve"> PAGE   \* MERGEFORMAT </w:instrText>
    </w:r>
    <w:r w:rsidRPr="007B1929">
      <w:rPr>
        <w:sz w:val="24"/>
        <w:szCs w:val="24"/>
      </w:rPr>
      <w:fldChar w:fldCharType="separate"/>
    </w:r>
    <w:r w:rsidR="00CC5DE4">
      <w:rPr>
        <w:noProof/>
        <w:sz w:val="24"/>
        <w:szCs w:val="24"/>
      </w:rPr>
      <w:t>1</w:t>
    </w:r>
    <w:r w:rsidRPr="007B1929">
      <w:rPr>
        <w:sz w:val="24"/>
        <w:szCs w:val="24"/>
      </w:rPr>
      <w:fldChar w:fldCharType="end"/>
    </w:r>
    <w:r w:rsidRPr="007B1929">
      <w:rPr>
        <w:sz w:val="24"/>
        <w:szCs w:val="24"/>
      </w:rPr>
      <w:t xml:space="preserve"> von </w:t>
    </w:r>
    <w:fldSimple w:instr=" NUMPAGES   \* MERGEFORMAT ">
      <w:r w:rsidR="00CC5DE4" w:rsidRPr="00CC5DE4">
        <w:rPr>
          <w:noProof/>
          <w:sz w:val="24"/>
          <w:szCs w:val="24"/>
        </w:rPr>
        <w:t>16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2681" w:rsidRDefault="00B32681" w:rsidP="00B20A96">
      <w:pPr>
        <w:spacing w:after="0" w:line="240" w:lineRule="auto"/>
      </w:pPr>
      <w:r>
        <w:separator/>
      </w:r>
    </w:p>
  </w:footnote>
  <w:footnote w:type="continuationSeparator" w:id="0">
    <w:p w:rsidR="00B32681" w:rsidRDefault="00B32681" w:rsidP="00B20A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Default="00D63DAF">
    <w:pPr>
      <w:pStyle w:val="Kopfzeile"/>
    </w:pPr>
    <w:r>
      <w:rPr>
        <w:noProof/>
        <w:lang w:eastAsia="de-AT"/>
      </w:rPr>
      <w:drawing>
        <wp:inline distT="0" distB="0" distL="0" distR="0" wp14:anchorId="0A01D36D" wp14:editId="0318A19E">
          <wp:extent cx="2286000" cy="591820"/>
          <wp:effectExtent l="0" t="0" r="0" b="0"/>
          <wp:docPr id="6" name="Grafik 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Grafik 3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6000" cy="591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de-AT"/>
      </w:rPr>
      <w:drawing>
        <wp:inline distT="0" distB="0" distL="0" distR="0" wp14:anchorId="62FCD388" wp14:editId="184BFDE6">
          <wp:extent cx="2400300" cy="600075"/>
          <wp:effectExtent l="0" t="0" r="0" b="9525"/>
          <wp:docPr id="7" name="Grafik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Grafik 3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003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3DAF" w:rsidRDefault="00D63DAF">
    <w:pPr>
      <w:pStyle w:val="Kopfzeile"/>
    </w:pPr>
    <w:r>
      <w:rPr>
        <w:noProof/>
        <w:lang w:eastAsia="de-AT"/>
      </w:rPr>
      <w:drawing>
        <wp:inline distT="0" distB="0" distL="0" distR="0" wp14:anchorId="05C77617" wp14:editId="5009FA8A">
          <wp:extent cx="2286000" cy="591820"/>
          <wp:effectExtent l="0" t="0" r="0" b="0"/>
          <wp:docPr id="317" name="Grafik 3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7" name="Grafik 3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86000" cy="5918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rPr>
        <w:noProof/>
        <w:lang w:eastAsia="de-AT"/>
      </w:rPr>
      <w:drawing>
        <wp:inline distT="0" distB="0" distL="0" distR="0" wp14:anchorId="29DD6417" wp14:editId="2D5585AC">
          <wp:extent cx="2400300" cy="600075"/>
          <wp:effectExtent l="0" t="0" r="0" b="9525"/>
          <wp:docPr id="318" name="Grafik 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8" name="Grafik 318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2400300" cy="6000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B5A87C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E6E54E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582933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F4C580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B0E24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E0097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7B2326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9BAF5A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EFCFB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1D021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F21D94"/>
    <w:multiLevelType w:val="hybridMultilevel"/>
    <w:tmpl w:val="E006E422"/>
    <w:lvl w:ilvl="0" w:tplc="E1AAE8E4">
      <w:start w:val="1"/>
      <w:numFmt w:val="bullet"/>
      <w:pStyle w:val="ListenabsatzCheckboxen"/>
      <w:lvlText w:val=""/>
      <w:lvlJc w:val="left"/>
      <w:pPr>
        <w:ind w:left="2062" w:hanging="360"/>
      </w:pPr>
      <w:rPr>
        <w:rFonts w:ascii="Wingdings" w:hAnsi="Wingdings" w:hint="default"/>
      </w:rPr>
    </w:lvl>
    <w:lvl w:ilvl="1" w:tplc="0C07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037C5981"/>
    <w:multiLevelType w:val="hybridMultilevel"/>
    <w:tmpl w:val="F3687A48"/>
    <w:lvl w:ilvl="0" w:tplc="63B0D4EC">
      <w:start w:val="1"/>
      <w:numFmt w:val="decimal"/>
      <w:lvlText w:val="%1)"/>
      <w:lvlJc w:val="left"/>
      <w:pPr>
        <w:ind w:left="1440" w:hanging="360"/>
      </w:pPr>
    </w:lvl>
    <w:lvl w:ilvl="1" w:tplc="0C070019" w:tentative="1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06B449B0"/>
    <w:multiLevelType w:val="hybridMultilevel"/>
    <w:tmpl w:val="544C56D6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7935300"/>
    <w:multiLevelType w:val="hybridMultilevel"/>
    <w:tmpl w:val="D57A53AA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111C83"/>
    <w:multiLevelType w:val="hybridMultilevel"/>
    <w:tmpl w:val="1D8E16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A416C1"/>
    <w:multiLevelType w:val="multilevel"/>
    <w:tmpl w:val="2258D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B3B0D"/>
    <w:multiLevelType w:val="hybridMultilevel"/>
    <w:tmpl w:val="60F872E6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38429C"/>
    <w:multiLevelType w:val="hybridMultilevel"/>
    <w:tmpl w:val="DEF611F4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51A36"/>
    <w:multiLevelType w:val="hybridMultilevel"/>
    <w:tmpl w:val="59EE6F7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5E4CC8"/>
    <w:multiLevelType w:val="hybridMultilevel"/>
    <w:tmpl w:val="9BD4836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833F41"/>
    <w:multiLevelType w:val="hybridMultilevel"/>
    <w:tmpl w:val="851C0FF0"/>
    <w:lvl w:ilvl="0" w:tplc="F7A8A432">
      <w:start w:val="1"/>
      <w:numFmt w:val="decimal"/>
      <w:lvlText w:val="%1"/>
      <w:lvlJc w:val="left"/>
      <w:pPr>
        <w:ind w:left="2272" w:hanging="570"/>
      </w:pPr>
      <w:rPr>
        <w:rFonts w:ascii="Arial" w:hAnsi="Arial" w:cs="Arial" w:hint="default"/>
      </w:rPr>
    </w:lvl>
    <w:lvl w:ilvl="1" w:tplc="0C070019" w:tentative="1">
      <w:start w:val="1"/>
      <w:numFmt w:val="lowerLetter"/>
      <w:lvlText w:val="%2."/>
      <w:lvlJc w:val="left"/>
      <w:pPr>
        <w:ind w:left="2782" w:hanging="360"/>
      </w:pPr>
    </w:lvl>
    <w:lvl w:ilvl="2" w:tplc="0C07001B" w:tentative="1">
      <w:start w:val="1"/>
      <w:numFmt w:val="lowerRoman"/>
      <w:lvlText w:val="%3."/>
      <w:lvlJc w:val="right"/>
      <w:pPr>
        <w:ind w:left="3502" w:hanging="180"/>
      </w:pPr>
    </w:lvl>
    <w:lvl w:ilvl="3" w:tplc="0C07000F" w:tentative="1">
      <w:start w:val="1"/>
      <w:numFmt w:val="decimal"/>
      <w:lvlText w:val="%4."/>
      <w:lvlJc w:val="left"/>
      <w:pPr>
        <w:ind w:left="4222" w:hanging="360"/>
      </w:pPr>
    </w:lvl>
    <w:lvl w:ilvl="4" w:tplc="0C070019" w:tentative="1">
      <w:start w:val="1"/>
      <w:numFmt w:val="lowerLetter"/>
      <w:lvlText w:val="%5."/>
      <w:lvlJc w:val="left"/>
      <w:pPr>
        <w:ind w:left="4942" w:hanging="360"/>
      </w:pPr>
    </w:lvl>
    <w:lvl w:ilvl="5" w:tplc="0C07001B" w:tentative="1">
      <w:start w:val="1"/>
      <w:numFmt w:val="lowerRoman"/>
      <w:lvlText w:val="%6."/>
      <w:lvlJc w:val="right"/>
      <w:pPr>
        <w:ind w:left="5662" w:hanging="180"/>
      </w:pPr>
    </w:lvl>
    <w:lvl w:ilvl="6" w:tplc="0C07000F" w:tentative="1">
      <w:start w:val="1"/>
      <w:numFmt w:val="decimal"/>
      <w:lvlText w:val="%7."/>
      <w:lvlJc w:val="left"/>
      <w:pPr>
        <w:ind w:left="6382" w:hanging="360"/>
      </w:pPr>
    </w:lvl>
    <w:lvl w:ilvl="7" w:tplc="0C070019" w:tentative="1">
      <w:start w:val="1"/>
      <w:numFmt w:val="lowerLetter"/>
      <w:lvlText w:val="%8."/>
      <w:lvlJc w:val="left"/>
      <w:pPr>
        <w:ind w:left="7102" w:hanging="360"/>
      </w:pPr>
    </w:lvl>
    <w:lvl w:ilvl="8" w:tplc="0C07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1" w15:restartNumberingAfterBreak="0">
    <w:nsid w:val="5C184739"/>
    <w:multiLevelType w:val="hybridMultilevel"/>
    <w:tmpl w:val="73445AB6"/>
    <w:lvl w:ilvl="0" w:tplc="8918C76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65631C"/>
    <w:multiLevelType w:val="multilevel"/>
    <w:tmpl w:val="DBD65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FF3089"/>
    <w:multiLevelType w:val="hybridMultilevel"/>
    <w:tmpl w:val="708062C6"/>
    <w:lvl w:ilvl="0" w:tplc="0407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E54029"/>
    <w:multiLevelType w:val="hybridMultilevel"/>
    <w:tmpl w:val="3926CE62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0366D2"/>
    <w:multiLevelType w:val="hybridMultilevel"/>
    <w:tmpl w:val="86D63C7A"/>
    <w:lvl w:ilvl="0" w:tplc="797CF644">
      <w:start w:val="1"/>
      <w:numFmt w:val="bullet"/>
      <w:pStyle w:val="Listenabsatz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  <w:num w:numId="13">
    <w:abstractNumId w:val="11"/>
  </w:num>
  <w:num w:numId="14">
    <w:abstractNumId w:val="20"/>
  </w:num>
  <w:num w:numId="15">
    <w:abstractNumId w:val="21"/>
    <w:lvlOverride w:ilvl="0">
      <w:startOverride w:val="1"/>
    </w:lvlOverride>
  </w:num>
  <w:num w:numId="16">
    <w:abstractNumId w:val="15"/>
  </w:num>
  <w:num w:numId="17">
    <w:abstractNumId w:val="22"/>
  </w:num>
  <w:num w:numId="18">
    <w:abstractNumId w:val="14"/>
  </w:num>
  <w:num w:numId="19">
    <w:abstractNumId w:val="16"/>
  </w:num>
  <w:num w:numId="20">
    <w:abstractNumId w:val="25"/>
  </w:num>
  <w:num w:numId="21">
    <w:abstractNumId w:val="24"/>
  </w:num>
  <w:num w:numId="22">
    <w:abstractNumId w:val="19"/>
  </w:num>
  <w:num w:numId="23">
    <w:abstractNumId w:val="12"/>
  </w:num>
  <w:num w:numId="24">
    <w:abstractNumId w:val="23"/>
  </w:num>
  <w:num w:numId="25">
    <w:abstractNumId w:val="17"/>
  </w:num>
  <w:num w:numId="26">
    <w:abstractNumId w:val="13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removePersonalInformation/>
  <w:removeDateAndTime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38C"/>
    <w:rsid w:val="000005F4"/>
    <w:rsid w:val="00012B1E"/>
    <w:rsid w:val="0003404F"/>
    <w:rsid w:val="00041F90"/>
    <w:rsid w:val="00043921"/>
    <w:rsid w:val="00046270"/>
    <w:rsid w:val="00053F2B"/>
    <w:rsid w:val="00075358"/>
    <w:rsid w:val="000753A8"/>
    <w:rsid w:val="00075614"/>
    <w:rsid w:val="00081FBD"/>
    <w:rsid w:val="000829AF"/>
    <w:rsid w:val="000869B8"/>
    <w:rsid w:val="000B0AB4"/>
    <w:rsid w:val="000D30B0"/>
    <w:rsid w:val="000E7715"/>
    <w:rsid w:val="000F3949"/>
    <w:rsid w:val="00110BBE"/>
    <w:rsid w:val="00135059"/>
    <w:rsid w:val="00185F34"/>
    <w:rsid w:val="001869AA"/>
    <w:rsid w:val="00187003"/>
    <w:rsid w:val="00191F85"/>
    <w:rsid w:val="001A2DD8"/>
    <w:rsid w:val="001A7D1C"/>
    <w:rsid w:val="001C588A"/>
    <w:rsid w:val="001C5D93"/>
    <w:rsid w:val="001C72F0"/>
    <w:rsid w:val="001E57FC"/>
    <w:rsid w:val="001E724A"/>
    <w:rsid w:val="001F4A98"/>
    <w:rsid w:val="0020138C"/>
    <w:rsid w:val="00210CFE"/>
    <w:rsid w:val="0022472F"/>
    <w:rsid w:val="00243032"/>
    <w:rsid w:val="0024481A"/>
    <w:rsid w:val="002539EF"/>
    <w:rsid w:val="002718F1"/>
    <w:rsid w:val="00291952"/>
    <w:rsid w:val="00292C5A"/>
    <w:rsid w:val="002951BC"/>
    <w:rsid w:val="002A0A72"/>
    <w:rsid w:val="002B09BB"/>
    <w:rsid w:val="002D5783"/>
    <w:rsid w:val="002D6A78"/>
    <w:rsid w:val="002E3769"/>
    <w:rsid w:val="002F4E5F"/>
    <w:rsid w:val="0032497E"/>
    <w:rsid w:val="00330D13"/>
    <w:rsid w:val="00331ED5"/>
    <w:rsid w:val="003369CC"/>
    <w:rsid w:val="00347010"/>
    <w:rsid w:val="003478A4"/>
    <w:rsid w:val="00365A61"/>
    <w:rsid w:val="00373C7B"/>
    <w:rsid w:val="003754DB"/>
    <w:rsid w:val="00383AB1"/>
    <w:rsid w:val="00390342"/>
    <w:rsid w:val="0039435C"/>
    <w:rsid w:val="00397DE2"/>
    <w:rsid w:val="003A2604"/>
    <w:rsid w:val="003B22F0"/>
    <w:rsid w:val="003B71E4"/>
    <w:rsid w:val="003C337F"/>
    <w:rsid w:val="003D230D"/>
    <w:rsid w:val="003E3A5B"/>
    <w:rsid w:val="003E3F95"/>
    <w:rsid w:val="003F742E"/>
    <w:rsid w:val="00421711"/>
    <w:rsid w:val="00424A80"/>
    <w:rsid w:val="00424E82"/>
    <w:rsid w:val="00435498"/>
    <w:rsid w:val="00452D2A"/>
    <w:rsid w:val="00455BE4"/>
    <w:rsid w:val="004567E9"/>
    <w:rsid w:val="0046193C"/>
    <w:rsid w:val="004626FC"/>
    <w:rsid w:val="00463AF7"/>
    <w:rsid w:val="0049266C"/>
    <w:rsid w:val="00497301"/>
    <w:rsid w:val="004B1F4D"/>
    <w:rsid w:val="004B2799"/>
    <w:rsid w:val="004C0575"/>
    <w:rsid w:val="004E0918"/>
    <w:rsid w:val="004E1106"/>
    <w:rsid w:val="00512FBE"/>
    <w:rsid w:val="00521F89"/>
    <w:rsid w:val="00535565"/>
    <w:rsid w:val="00535A85"/>
    <w:rsid w:val="00537457"/>
    <w:rsid w:val="005531A0"/>
    <w:rsid w:val="0055321C"/>
    <w:rsid w:val="0055352E"/>
    <w:rsid w:val="00557924"/>
    <w:rsid w:val="00571FF0"/>
    <w:rsid w:val="00574FDF"/>
    <w:rsid w:val="005823F2"/>
    <w:rsid w:val="005A27B1"/>
    <w:rsid w:val="005B3AF6"/>
    <w:rsid w:val="005C5C00"/>
    <w:rsid w:val="005D16B1"/>
    <w:rsid w:val="005D6CDD"/>
    <w:rsid w:val="005E10F0"/>
    <w:rsid w:val="0062358A"/>
    <w:rsid w:val="00637361"/>
    <w:rsid w:val="00647221"/>
    <w:rsid w:val="0065026E"/>
    <w:rsid w:val="00652159"/>
    <w:rsid w:val="00662FE8"/>
    <w:rsid w:val="0067566C"/>
    <w:rsid w:val="006917AE"/>
    <w:rsid w:val="00696AF3"/>
    <w:rsid w:val="006A7D7E"/>
    <w:rsid w:val="006B03BC"/>
    <w:rsid w:val="006D3166"/>
    <w:rsid w:val="006D432F"/>
    <w:rsid w:val="006D6CAC"/>
    <w:rsid w:val="006E44E0"/>
    <w:rsid w:val="006E4BCA"/>
    <w:rsid w:val="006F3FD4"/>
    <w:rsid w:val="00704F2F"/>
    <w:rsid w:val="00725753"/>
    <w:rsid w:val="00731DC5"/>
    <w:rsid w:val="00742A90"/>
    <w:rsid w:val="0075032F"/>
    <w:rsid w:val="00750D8C"/>
    <w:rsid w:val="00750DEF"/>
    <w:rsid w:val="007955FD"/>
    <w:rsid w:val="007A5E1D"/>
    <w:rsid w:val="007B1929"/>
    <w:rsid w:val="007B38E6"/>
    <w:rsid w:val="007C22A6"/>
    <w:rsid w:val="007D2960"/>
    <w:rsid w:val="007E19E8"/>
    <w:rsid w:val="007E1C54"/>
    <w:rsid w:val="00810A2A"/>
    <w:rsid w:val="008148D8"/>
    <w:rsid w:val="008235E9"/>
    <w:rsid w:val="00833463"/>
    <w:rsid w:val="00865263"/>
    <w:rsid w:val="0086684B"/>
    <w:rsid w:val="00897264"/>
    <w:rsid w:val="008A2D86"/>
    <w:rsid w:val="008A4A71"/>
    <w:rsid w:val="008B56BD"/>
    <w:rsid w:val="008C02BD"/>
    <w:rsid w:val="008C3832"/>
    <w:rsid w:val="008C5B71"/>
    <w:rsid w:val="008E5AD9"/>
    <w:rsid w:val="008E62BF"/>
    <w:rsid w:val="008E6E36"/>
    <w:rsid w:val="00904B62"/>
    <w:rsid w:val="009108CA"/>
    <w:rsid w:val="00912191"/>
    <w:rsid w:val="00921D64"/>
    <w:rsid w:val="00925E74"/>
    <w:rsid w:val="00927396"/>
    <w:rsid w:val="00943832"/>
    <w:rsid w:val="00947E8E"/>
    <w:rsid w:val="00960311"/>
    <w:rsid w:val="00960753"/>
    <w:rsid w:val="00961FA8"/>
    <w:rsid w:val="00965D1C"/>
    <w:rsid w:val="00984851"/>
    <w:rsid w:val="0098773F"/>
    <w:rsid w:val="00987D8A"/>
    <w:rsid w:val="00995CF9"/>
    <w:rsid w:val="009B38F6"/>
    <w:rsid w:val="009C036F"/>
    <w:rsid w:val="009E7DC5"/>
    <w:rsid w:val="009F4DB1"/>
    <w:rsid w:val="009F4E0F"/>
    <w:rsid w:val="00A13430"/>
    <w:rsid w:val="00A22248"/>
    <w:rsid w:val="00A555E4"/>
    <w:rsid w:val="00A806BB"/>
    <w:rsid w:val="00A81C38"/>
    <w:rsid w:val="00A840C1"/>
    <w:rsid w:val="00A84318"/>
    <w:rsid w:val="00AA3AF1"/>
    <w:rsid w:val="00AB666B"/>
    <w:rsid w:val="00AC502A"/>
    <w:rsid w:val="00AF6470"/>
    <w:rsid w:val="00B02269"/>
    <w:rsid w:val="00B07687"/>
    <w:rsid w:val="00B12DE4"/>
    <w:rsid w:val="00B15799"/>
    <w:rsid w:val="00B20A96"/>
    <w:rsid w:val="00B24766"/>
    <w:rsid w:val="00B32681"/>
    <w:rsid w:val="00B564E4"/>
    <w:rsid w:val="00B6733E"/>
    <w:rsid w:val="00BC0014"/>
    <w:rsid w:val="00BC33CE"/>
    <w:rsid w:val="00BC4D23"/>
    <w:rsid w:val="00BD0427"/>
    <w:rsid w:val="00BD51CD"/>
    <w:rsid w:val="00BD6267"/>
    <w:rsid w:val="00BF719E"/>
    <w:rsid w:val="00C03256"/>
    <w:rsid w:val="00C06E9D"/>
    <w:rsid w:val="00C1087B"/>
    <w:rsid w:val="00C15652"/>
    <w:rsid w:val="00C15825"/>
    <w:rsid w:val="00C36570"/>
    <w:rsid w:val="00C40368"/>
    <w:rsid w:val="00C4059D"/>
    <w:rsid w:val="00C47455"/>
    <w:rsid w:val="00C47693"/>
    <w:rsid w:val="00C47BB6"/>
    <w:rsid w:val="00C70507"/>
    <w:rsid w:val="00C71A9A"/>
    <w:rsid w:val="00C73A30"/>
    <w:rsid w:val="00C8557E"/>
    <w:rsid w:val="00CA3B35"/>
    <w:rsid w:val="00CC2118"/>
    <w:rsid w:val="00CC5DE4"/>
    <w:rsid w:val="00CC5F4E"/>
    <w:rsid w:val="00CD6473"/>
    <w:rsid w:val="00CD7CFB"/>
    <w:rsid w:val="00CE0871"/>
    <w:rsid w:val="00CF6C0B"/>
    <w:rsid w:val="00D04701"/>
    <w:rsid w:val="00D11EF0"/>
    <w:rsid w:val="00D255EF"/>
    <w:rsid w:val="00D3318B"/>
    <w:rsid w:val="00D426D5"/>
    <w:rsid w:val="00D52851"/>
    <w:rsid w:val="00D56962"/>
    <w:rsid w:val="00D57E69"/>
    <w:rsid w:val="00D61E35"/>
    <w:rsid w:val="00D63DAF"/>
    <w:rsid w:val="00D81BF9"/>
    <w:rsid w:val="00DA4C5B"/>
    <w:rsid w:val="00DB726A"/>
    <w:rsid w:val="00DC53DA"/>
    <w:rsid w:val="00DD18E0"/>
    <w:rsid w:val="00DD5952"/>
    <w:rsid w:val="00DE1E5D"/>
    <w:rsid w:val="00E001EB"/>
    <w:rsid w:val="00E05B7F"/>
    <w:rsid w:val="00E1003C"/>
    <w:rsid w:val="00E27CD7"/>
    <w:rsid w:val="00E43E7F"/>
    <w:rsid w:val="00E5208C"/>
    <w:rsid w:val="00E91A75"/>
    <w:rsid w:val="00E94842"/>
    <w:rsid w:val="00EB2939"/>
    <w:rsid w:val="00EB298F"/>
    <w:rsid w:val="00EB474A"/>
    <w:rsid w:val="00EB6DCC"/>
    <w:rsid w:val="00EC03DD"/>
    <w:rsid w:val="00ED4ABE"/>
    <w:rsid w:val="00EE2871"/>
    <w:rsid w:val="00EE4360"/>
    <w:rsid w:val="00EE4B20"/>
    <w:rsid w:val="00F1473B"/>
    <w:rsid w:val="00F21E7D"/>
    <w:rsid w:val="00F41634"/>
    <w:rsid w:val="00F46808"/>
    <w:rsid w:val="00F46F9A"/>
    <w:rsid w:val="00F65A85"/>
    <w:rsid w:val="00F666B8"/>
    <w:rsid w:val="00F70AE1"/>
    <w:rsid w:val="00F864A7"/>
    <w:rsid w:val="00F918B1"/>
    <w:rsid w:val="00FB2EC7"/>
    <w:rsid w:val="00FB77C2"/>
    <w:rsid w:val="00FB7F11"/>
    <w:rsid w:val="00FC5487"/>
    <w:rsid w:val="00FD3825"/>
    <w:rsid w:val="00FD5D91"/>
    <w:rsid w:val="00FE693D"/>
    <w:rsid w:val="00FE6B29"/>
    <w:rsid w:val="00FF2522"/>
    <w:rsid w:val="00FF6A41"/>
    <w:rsid w:val="00FF7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CD7CFB"/>
    <w:rPr>
      <w:sz w:val="28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B564E4"/>
    <w:pPr>
      <w:keepNext/>
      <w:keepLines/>
      <w:spacing w:after="0"/>
      <w:outlineLvl w:val="0"/>
    </w:pPr>
    <w:rPr>
      <w:rFonts w:ascii="Arial" w:eastAsiaTheme="majorEastAsia" w:hAnsi="Arial" w:cstheme="majorBidi"/>
      <w:b/>
      <w:bCs/>
      <w:sz w:val="4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20A96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1E5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1Zchn">
    <w:name w:val="Überschrift 1 Zchn"/>
    <w:basedOn w:val="Absatz-Standardschriftart"/>
    <w:link w:val="berschrift1"/>
    <w:uiPriority w:val="9"/>
    <w:rsid w:val="00B564E4"/>
    <w:rPr>
      <w:rFonts w:ascii="Arial" w:eastAsiaTheme="majorEastAsia" w:hAnsi="Arial" w:cstheme="majorBidi"/>
      <w:b/>
      <w:bCs/>
      <w:sz w:val="4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20A96"/>
    <w:rPr>
      <w:rFonts w:ascii="Arial" w:eastAsiaTheme="majorEastAsia" w:hAnsi="Arial" w:cstheme="majorBidi"/>
      <w:b/>
      <w:bCs/>
      <w:sz w:val="28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B20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20A96"/>
    <w:rPr>
      <w:sz w:val="28"/>
    </w:rPr>
  </w:style>
  <w:style w:type="paragraph" w:styleId="Fuzeile">
    <w:name w:val="footer"/>
    <w:basedOn w:val="Standard"/>
    <w:link w:val="FuzeileZchn"/>
    <w:uiPriority w:val="99"/>
    <w:unhideWhenUsed/>
    <w:rsid w:val="00B20A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20A96"/>
    <w:rPr>
      <w:sz w:val="28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B0A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B0AB4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autoRedefine/>
    <w:uiPriority w:val="34"/>
    <w:qFormat/>
    <w:rsid w:val="008235E9"/>
    <w:pPr>
      <w:numPr>
        <w:numId w:val="20"/>
      </w:numPr>
      <w:contextualSpacing/>
    </w:pPr>
  </w:style>
  <w:style w:type="paragraph" w:customStyle="1" w:styleId="ListenabsatzCheckboxen">
    <w:name w:val="Listenabsatz Checkboxen"/>
    <w:basedOn w:val="Listenabsatz"/>
    <w:qFormat/>
    <w:rsid w:val="00435498"/>
    <w:pPr>
      <w:numPr>
        <w:numId w:val="12"/>
      </w:numPr>
    </w:pPr>
    <w:rPr>
      <w:sz w:val="24"/>
    </w:rPr>
  </w:style>
  <w:style w:type="paragraph" w:customStyle="1" w:styleId="Code">
    <w:name w:val="Code"/>
    <w:basedOn w:val="Standard"/>
    <w:autoRedefine/>
    <w:qFormat/>
    <w:rsid w:val="0003404F"/>
    <w:pPr>
      <w:pBdr>
        <w:top w:val="dotted" w:sz="4" w:space="1" w:color="auto"/>
        <w:bottom w:val="dotted" w:sz="4" w:space="1" w:color="auto"/>
      </w:pBdr>
      <w:shd w:val="clear" w:color="auto" w:fill="F2F2F2" w:themeFill="background1" w:themeFillShade="F2"/>
      <w:spacing w:after="240" w:line="240" w:lineRule="exact"/>
      <w:ind w:left="1701"/>
      <w:contextualSpacing/>
    </w:pPr>
    <w:rPr>
      <w:rFonts w:ascii="Courier New" w:hAnsi="Courier New"/>
      <w:b/>
      <w:sz w:val="24"/>
      <w:lang w:val="de-DE"/>
    </w:rPr>
  </w:style>
  <w:style w:type="paragraph" w:customStyle="1" w:styleId="Lsung">
    <w:name w:val="Lösung"/>
    <w:basedOn w:val="Standard"/>
    <w:qFormat/>
    <w:rsid w:val="004567E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color w:val="FFFFFF" w:themeColor="background1"/>
      <w:sz w:val="36"/>
    </w:rPr>
  </w:style>
  <w:style w:type="character" w:customStyle="1" w:styleId="LsungmitUnterstrich">
    <w:name w:val="Lösung mit Unterstrich"/>
    <w:basedOn w:val="Absatz-Standardschriftart"/>
    <w:uiPriority w:val="1"/>
    <w:qFormat/>
    <w:rsid w:val="00EC03DD"/>
    <w:rPr>
      <w:rFonts w:asciiTheme="minorHAnsi" w:hAnsiTheme="minorHAnsi"/>
      <w:color w:val="FFFFFF" w:themeColor="background1"/>
      <w:spacing w:val="40"/>
      <w:sz w:val="36"/>
      <w:szCs w:val="32"/>
      <w:bdr w:val="single" w:sz="8" w:space="0" w:color="000000" w:themeColor="text1"/>
    </w:rPr>
  </w:style>
  <w:style w:type="paragraph" w:styleId="Blocktext">
    <w:name w:val="Block Text"/>
    <w:basedOn w:val="Standard"/>
    <w:uiPriority w:val="99"/>
    <w:unhideWhenUsed/>
    <w:rsid w:val="00C40368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spacing w:after="0" w:line="240" w:lineRule="exact"/>
      <w:ind w:left="1985"/>
    </w:pPr>
    <w:rPr>
      <w:rFonts w:ascii="Courier New" w:eastAsiaTheme="minorEastAsia" w:hAnsi="Courier New"/>
      <w:b/>
      <w:iCs/>
      <w:sz w:val="20"/>
    </w:rPr>
  </w:style>
  <w:style w:type="paragraph" w:customStyle="1" w:styleId="Frage-Textblock">
    <w:name w:val="Frage - Textblock"/>
    <w:basedOn w:val="Standard"/>
    <w:qFormat/>
    <w:rsid w:val="00C40368"/>
    <w:pPr>
      <w:ind w:left="1985"/>
    </w:pPr>
  </w:style>
  <w:style w:type="paragraph" w:styleId="Beschriftung">
    <w:name w:val="caption"/>
    <w:basedOn w:val="Standard"/>
    <w:next w:val="Standard"/>
    <w:uiPriority w:val="35"/>
    <w:unhideWhenUsed/>
    <w:qFormat/>
    <w:rsid w:val="00FF75A4"/>
    <w:pPr>
      <w:spacing w:line="240" w:lineRule="auto"/>
      <w:ind w:left="2268"/>
    </w:pPr>
    <w:rPr>
      <w:bCs/>
      <w:i/>
      <w:sz w:val="18"/>
      <w:szCs w:val="18"/>
    </w:rPr>
  </w:style>
  <w:style w:type="paragraph" w:customStyle="1" w:styleId="Antwort-Textblock">
    <w:name w:val="Antwort - Textblock"/>
    <w:basedOn w:val="Frage-Textblock"/>
    <w:qFormat/>
    <w:rsid w:val="00FF75A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color w:val="FFFFFF" w:themeColor="background1"/>
      <w:sz w:val="48"/>
    </w:rPr>
  </w:style>
  <w:style w:type="character" w:customStyle="1" w:styleId="documentauthor">
    <w:name w:val="documentauthor"/>
    <w:basedOn w:val="Absatz-Standardschriftart"/>
    <w:rsid w:val="00110BBE"/>
  </w:style>
  <w:style w:type="character" w:styleId="Hyperlink">
    <w:name w:val="Hyperlink"/>
    <w:basedOn w:val="Absatz-Standardschriftart"/>
    <w:uiPriority w:val="99"/>
    <w:unhideWhenUsed/>
    <w:rsid w:val="00110BBE"/>
    <w:rPr>
      <w:color w:val="0000FF"/>
      <w:u w:val="single"/>
    </w:rPr>
  </w:style>
  <w:style w:type="character" w:customStyle="1" w:styleId="documentmodified">
    <w:name w:val="documentmodified"/>
    <w:basedOn w:val="Absatz-Standardschriftart"/>
    <w:rsid w:val="00110BBE"/>
  </w:style>
  <w:style w:type="paragraph" w:customStyle="1" w:styleId="documentdescription">
    <w:name w:val="documentdescription"/>
    <w:basedOn w:val="Standard"/>
    <w:rsid w:val="00110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110B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110BBE"/>
    <w:rPr>
      <w:rFonts w:ascii="Courier New" w:eastAsia="Times New Roman" w:hAnsi="Courier New" w:cs="Courier New"/>
      <w:sz w:val="20"/>
      <w:szCs w:val="20"/>
      <w:lang w:eastAsia="de-AT"/>
    </w:rPr>
  </w:style>
  <w:style w:type="paragraph" w:styleId="StandardWeb">
    <w:name w:val="Normal (Web)"/>
    <w:basedOn w:val="Standard"/>
    <w:unhideWhenUsed/>
    <w:rsid w:val="00110B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AT"/>
    </w:rPr>
  </w:style>
  <w:style w:type="character" w:styleId="Fett">
    <w:name w:val="Strong"/>
    <w:basedOn w:val="Absatz-Standardschriftart"/>
    <w:qFormat/>
    <w:rsid w:val="00110BBE"/>
    <w:rPr>
      <w:b/>
      <w:bCs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63DAF"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  <w:sz w:val="32"/>
      <w:szCs w:val="32"/>
      <w:lang w:eastAsia="de-AT"/>
    </w:rPr>
  </w:style>
  <w:style w:type="paragraph" w:styleId="Verzeichnis1">
    <w:name w:val="toc 1"/>
    <w:basedOn w:val="Standard"/>
    <w:next w:val="Standard"/>
    <w:autoRedefine/>
    <w:uiPriority w:val="39"/>
    <w:unhideWhenUsed/>
    <w:rsid w:val="00D63DAF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63DAF"/>
    <w:pPr>
      <w:spacing w:after="100"/>
      <w:ind w:left="280"/>
    </w:pPr>
  </w:style>
  <w:style w:type="character" w:customStyle="1" w:styleId="shorttext">
    <w:name w:val="short_text"/>
    <w:basedOn w:val="Absatz-Standardschriftart"/>
    <w:rsid w:val="00E27CD7"/>
  </w:style>
  <w:style w:type="character" w:customStyle="1" w:styleId="hps">
    <w:name w:val="hps"/>
    <w:basedOn w:val="Absatz-Standardschriftart"/>
    <w:rsid w:val="00E27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5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3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3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0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4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hyperlink" Target="zim://copy-pase-buffer/../RaspBot.html" TargetMode="External"/><Relationship Id="rId23" Type="http://schemas.openxmlformats.org/officeDocument/2006/relationships/hyperlink" Target="file:///D:\etc\network\interfaces%3A" TargetMode="External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file:///D:\etc\wpa_supplicant\wpa_supplicant.conf%3A" TargetMode="External"/><Relationship Id="rId27" Type="http://schemas.openxmlformats.org/officeDocument/2006/relationships/image" Target="media/image1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Documents\Courses\Vorlagen\Pruefungsvorlage.dotm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D33F81C5-8BB5-4431-83E8-7B44CAD9E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Pruefungsvorlage.dotm</Template>
  <TotalTime>0</TotalTime>
  <Pages>1</Pages>
  <Words>1595</Words>
  <Characters>10052</Characters>
  <Application>Microsoft Office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2015-05-12T07:46:00Z</dcterms:created>
  <dcterms:modified xsi:type="dcterms:W3CDTF">2016-06-22T19:00:00Z</dcterms:modified>
</cp:coreProperties>
</file>